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3E6C" w14:textId="77777777" w:rsidR="00556F16" w:rsidRPr="00556F16" w:rsidRDefault="00556F16" w:rsidP="00556F16">
      <w:pPr>
        <w:rPr>
          <w:rFonts w:hint="eastAsia"/>
          <w:lang w:val="en-US"/>
        </w:rPr>
      </w:pPr>
      <w:r w:rsidRPr="00556F16">
        <w:rPr>
          <w:rFonts w:hint="eastAsia"/>
          <w:lang w:val="en-US"/>
        </w:rPr>
        <w:t>一、甚麼是「驛傳」</w:t>
      </w:r>
    </w:p>
    <w:p w14:paraId="22C96E1B" w14:textId="77777777" w:rsidR="00556F16" w:rsidRPr="00556F16" w:rsidRDefault="00556F16" w:rsidP="00556F16">
      <w:pPr>
        <w:rPr>
          <w:lang w:val="en-US"/>
        </w:rPr>
      </w:pPr>
    </w:p>
    <w:p w14:paraId="2491D67B" w14:textId="77777777" w:rsidR="00556F16" w:rsidRPr="00556F16" w:rsidRDefault="00556F16" w:rsidP="00556F16">
      <w:pPr>
        <w:rPr>
          <w:lang w:val="en-US"/>
        </w:rPr>
      </w:pPr>
      <w:r w:rsidRPr="00556F16">
        <w:rPr>
          <w:rFonts w:hint="eastAsia"/>
          <w:lang w:val="en-US"/>
        </w:rPr>
        <w:t>驛傳是中國古代官方建立的交通與通信制度，主要功能是傳遞文報、接待官員、運送物資與支援軍事行動。它不是現代公共郵政，也不是單純交通設施，而是國家把中央、地方、邊疆與前線連接起來的官方資訊網絡。從長時段看，「郵」「驛」「傳」「馹」「急遞鋪」「站赤」等名稱在不同朝代有所變化，但核心都是為國家政令、軍報和官僚往來服務。臧嶸指出，清代以前「郵」與「驛」在歷史上曾有不同功能和稱呼，到清代則逐漸走向「郵」「驛」合一。</w:t>
      </w:r>
      <w:r w:rsidRPr="00556F16">
        <w:rPr>
          <w:lang w:val="en-US"/>
        </w:rPr>
        <w:t xml:space="preserve"> ￼</w:t>
      </w:r>
    </w:p>
    <w:p w14:paraId="09DDE9E7" w14:textId="77777777" w:rsidR="00556F16" w:rsidRPr="00556F16" w:rsidRDefault="00556F16" w:rsidP="00556F16">
      <w:pPr>
        <w:rPr>
          <w:lang w:val="en-US"/>
        </w:rPr>
      </w:pPr>
    </w:p>
    <w:p w14:paraId="216305C2" w14:textId="77777777" w:rsidR="00556F16" w:rsidRPr="00556F16" w:rsidRDefault="00556F16" w:rsidP="00556F16">
      <w:pPr>
        <w:rPr>
          <w:rFonts w:hint="eastAsia"/>
          <w:lang w:val="en-US"/>
        </w:rPr>
      </w:pPr>
      <w:r w:rsidRPr="00556F16">
        <w:rPr>
          <w:rFonts w:hint="eastAsia"/>
          <w:lang w:val="en-US"/>
        </w:rPr>
        <w:t>參考：臧嶸：《中國古代驛站與郵傳》。北京：商務印書館，</w:t>
      </w:r>
      <w:r w:rsidRPr="00556F16">
        <w:rPr>
          <w:rFonts w:hint="eastAsia"/>
          <w:lang w:val="en-US"/>
        </w:rPr>
        <w:t>1997</w:t>
      </w:r>
      <w:r w:rsidRPr="00556F16">
        <w:rPr>
          <w:rFonts w:hint="eastAsia"/>
          <w:lang w:val="en-US"/>
        </w:rPr>
        <w:t>年。</w:t>
      </w:r>
    </w:p>
    <w:p w14:paraId="6EE097D9" w14:textId="77777777" w:rsidR="00556F16" w:rsidRPr="00556F16" w:rsidRDefault="00556F16" w:rsidP="00556F16">
      <w:pPr>
        <w:rPr>
          <w:lang w:val="en-US"/>
        </w:rPr>
      </w:pPr>
    </w:p>
    <w:p w14:paraId="392E5EC3" w14:textId="77777777" w:rsidR="00556F16" w:rsidRPr="00556F16" w:rsidRDefault="00556F16" w:rsidP="00556F16">
      <w:pPr>
        <w:rPr>
          <w:rFonts w:hint="eastAsia"/>
          <w:lang w:val="en-US"/>
        </w:rPr>
      </w:pPr>
      <w:r w:rsidRPr="00556F16">
        <w:rPr>
          <w:rFonts w:hint="eastAsia"/>
          <w:lang w:val="en-US"/>
        </w:rPr>
        <w:t>二、清代驛傳的基本性質</w:t>
      </w:r>
    </w:p>
    <w:p w14:paraId="42F62D24" w14:textId="77777777" w:rsidR="00556F16" w:rsidRPr="00556F16" w:rsidRDefault="00556F16" w:rsidP="00556F16">
      <w:pPr>
        <w:rPr>
          <w:lang w:val="en-US"/>
        </w:rPr>
      </w:pPr>
    </w:p>
    <w:p w14:paraId="792E90CC" w14:textId="77777777" w:rsidR="00556F16" w:rsidRPr="00556F16" w:rsidRDefault="00556F16" w:rsidP="00556F16">
      <w:pPr>
        <w:rPr>
          <w:lang w:val="en-US"/>
        </w:rPr>
      </w:pPr>
      <w:r w:rsidRPr="00556F16">
        <w:rPr>
          <w:rFonts w:hint="eastAsia"/>
          <w:lang w:val="en-US"/>
        </w:rPr>
        <w:t>清代驛傳是一套「驛遞合一」的官方交通通信系統。它不只是驛站，也包括遞鋪、臺站、軍臺、塘站、卡倫等不同組織。驛站主要負責緊要文報、官員差遣、物資運送和接待；遞鋪多負責府州縣之間的日常公文；臺站、軍臺、塘站則常見於邊疆或軍事地區，用來補足一般驛站不足，傳遞軍報和軍需文書。因此，清代驛傳是一個多層級、多功能的國家資訊網絡，而不是單一郵路。</w:t>
      </w:r>
      <w:r w:rsidRPr="00556F16">
        <w:rPr>
          <w:lang w:val="en-US"/>
        </w:rPr>
        <w:t xml:space="preserve"> ￼</w:t>
      </w:r>
    </w:p>
    <w:p w14:paraId="0A75D055" w14:textId="77777777" w:rsidR="00556F16" w:rsidRPr="00556F16" w:rsidRDefault="00556F16" w:rsidP="00556F16">
      <w:pPr>
        <w:rPr>
          <w:lang w:val="en-US"/>
        </w:rPr>
      </w:pPr>
    </w:p>
    <w:p w14:paraId="64C607D8"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1C27E7CD" w14:textId="77777777" w:rsidR="00556F16" w:rsidRPr="00556F16" w:rsidRDefault="00556F16" w:rsidP="00556F16">
      <w:pPr>
        <w:rPr>
          <w:lang w:val="en-US"/>
        </w:rPr>
      </w:pPr>
    </w:p>
    <w:p w14:paraId="41F46064" w14:textId="77777777" w:rsidR="00556F16" w:rsidRPr="00556F16" w:rsidRDefault="00556F16" w:rsidP="00556F16">
      <w:pPr>
        <w:rPr>
          <w:rFonts w:hint="eastAsia"/>
          <w:lang w:val="en-US"/>
        </w:rPr>
      </w:pPr>
      <w:r w:rsidRPr="00556F16">
        <w:rPr>
          <w:rFonts w:hint="eastAsia"/>
          <w:lang w:val="en-US"/>
        </w:rPr>
        <w:t>三、清代驛傳與中央集權</w:t>
      </w:r>
    </w:p>
    <w:p w14:paraId="5722A9A7" w14:textId="77777777" w:rsidR="00556F16" w:rsidRPr="00556F16" w:rsidRDefault="00556F16" w:rsidP="00556F16">
      <w:pPr>
        <w:rPr>
          <w:lang w:val="en-US"/>
        </w:rPr>
      </w:pPr>
    </w:p>
    <w:p w14:paraId="67D356E3" w14:textId="77777777" w:rsidR="00556F16" w:rsidRPr="00556F16" w:rsidRDefault="00556F16" w:rsidP="00556F16">
      <w:pPr>
        <w:rPr>
          <w:lang w:val="en-US"/>
        </w:rPr>
      </w:pPr>
      <w:r w:rsidRPr="00556F16">
        <w:rPr>
          <w:rFonts w:hint="eastAsia"/>
          <w:lang w:val="en-US"/>
        </w:rPr>
        <w:t>清代驛傳是皇帝掌握地方與邊疆資訊的重要制度基礎。奏摺、廷寄上諭、軍報等文書可以讓皇帝直接了解地方情況，但這些文書必須依靠驛傳系統才能在京師與地方之間流動。劉文鵬特別強調，奏摺制度和軍機處是皇帝壟斷與處理政治資訊的制度，而驛傳系統則是資訊流動的實際載體。換言之，清代中央集權不只是政治制度問題，也依賴道路、驛站、馬匹、火票、符牌和傳遞人員組成的通信基礎設施。</w:t>
      </w:r>
      <w:r w:rsidRPr="00556F16">
        <w:rPr>
          <w:lang w:val="en-US"/>
        </w:rPr>
        <w:t xml:space="preserve"> ￼Liu_Wenpeng￼,￼Liu_Wenpeng_zhu_etc.)￼(z-library.sk,_1lib.sk,_z-lib.sk).txt￼</w:t>
      </w:r>
    </w:p>
    <w:p w14:paraId="31B93FE5" w14:textId="77777777" w:rsidR="00556F16" w:rsidRPr="00556F16" w:rsidRDefault="00556F16" w:rsidP="00556F16">
      <w:pPr>
        <w:rPr>
          <w:lang w:val="en-US"/>
        </w:rPr>
      </w:pPr>
    </w:p>
    <w:p w14:paraId="2AD51094" w14:textId="77777777" w:rsidR="00556F16" w:rsidRPr="00556F16" w:rsidRDefault="00556F16" w:rsidP="00556F16">
      <w:pPr>
        <w:rPr>
          <w:rFonts w:hint="eastAsia"/>
          <w:lang w:val="en-US"/>
        </w:rPr>
      </w:pPr>
      <w:r w:rsidRPr="00556F16">
        <w:rPr>
          <w:rFonts w:hint="eastAsia"/>
          <w:lang w:val="en-US"/>
        </w:rPr>
        <w:t>參考：劉文鵬：《清代驛傳及其與疆域形成關係之研究》。北京：中國人民大學出版社，</w:t>
      </w:r>
      <w:r w:rsidRPr="00556F16">
        <w:rPr>
          <w:rFonts w:hint="eastAsia"/>
          <w:lang w:val="en-US"/>
        </w:rPr>
        <w:t>2004</w:t>
      </w:r>
      <w:r w:rsidRPr="00556F16">
        <w:rPr>
          <w:rFonts w:hint="eastAsia"/>
          <w:lang w:val="en-US"/>
        </w:rPr>
        <w:t>年。</w:t>
      </w:r>
    </w:p>
    <w:p w14:paraId="4AE9D62E" w14:textId="77777777" w:rsidR="00556F16" w:rsidRPr="00556F16" w:rsidRDefault="00556F16" w:rsidP="00556F16">
      <w:pPr>
        <w:rPr>
          <w:lang w:val="en-US"/>
        </w:rPr>
      </w:pPr>
    </w:p>
    <w:p w14:paraId="07CA8971" w14:textId="77777777" w:rsidR="00556F16" w:rsidRPr="00556F16" w:rsidRDefault="00556F16" w:rsidP="00556F16">
      <w:pPr>
        <w:rPr>
          <w:rFonts w:hint="eastAsia"/>
          <w:lang w:val="en-US"/>
        </w:rPr>
      </w:pPr>
      <w:r w:rsidRPr="00556F16">
        <w:rPr>
          <w:rFonts w:hint="eastAsia"/>
          <w:lang w:val="en-US"/>
        </w:rPr>
        <w:t>四、清代驛傳的中央管理機構</w:t>
      </w:r>
    </w:p>
    <w:p w14:paraId="000768A8" w14:textId="77777777" w:rsidR="00556F16" w:rsidRPr="00556F16" w:rsidRDefault="00556F16" w:rsidP="00556F16">
      <w:pPr>
        <w:rPr>
          <w:lang w:val="en-US"/>
        </w:rPr>
      </w:pPr>
    </w:p>
    <w:p w14:paraId="374695C7" w14:textId="77777777" w:rsidR="00556F16" w:rsidRPr="00556F16" w:rsidRDefault="00556F16" w:rsidP="00556F16">
      <w:pPr>
        <w:rPr>
          <w:lang w:val="en-US"/>
        </w:rPr>
      </w:pPr>
      <w:r w:rsidRPr="00556F16">
        <w:rPr>
          <w:rFonts w:hint="eastAsia"/>
          <w:lang w:val="en-US"/>
        </w:rPr>
        <w:t>清代驛傳在中央主要由兵部車駕清吏司管理，因為驛傳與軍務、官員差遣和文報安全密切相關。張正樺指出，兵部車駕清吏司負責郵符、給驛、傳遞時限和文報安全；理藩院則協助處理蒙古、新疆、西藏等藩部地區的臺站與驛傳事務。京師的皇華驛是全國驛傳網絡的核心，各地馳驛奏摺進京後，先到皇華驛，再送</w:t>
      </w:r>
      <w:r w:rsidRPr="00556F16">
        <w:rPr>
          <w:rFonts w:hint="eastAsia"/>
          <w:lang w:val="en-US"/>
        </w:rPr>
        <w:lastRenderedPageBreak/>
        <w:t>捷報處、奏事處，最後進呈御前。皇帝批示後，軍機處再將上諭或批摺交由捷報處釘封，經皇華驛發往地方。</w:t>
      </w:r>
      <w:r w:rsidRPr="00556F16">
        <w:rPr>
          <w:lang w:val="en-US"/>
        </w:rPr>
        <w:t xml:space="preserve"> ￼</w:t>
      </w:r>
    </w:p>
    <w:p w14:paraId="29ECB53C" w14:textId="77777777" w:rsidR="00556F16" w:rsidRPr="00556F16" w:rsidRDefault="00556F16" w:rsidP="00556F16">
      <w:pPr>
        <w:rPr>
          <w:lang w:val="en-US"/>
        </w:rPr>
      </w:pPr>
    </w:p>
    <w:p w14:paraId="78F179EA"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62DEEBE9" w14:textId="77777777" w:rsidR="00556F16" w:rsidRPr="00556F16" w:rsidRDefault="00556F16" w:rsidP="00556F16">
      <w:pPr>
        <w:rPr>
          <w:lang w:val="en-US"/>
        </w:rPr>
      </w:pPr>
    </w:p>
    <w:p w14:paraId="1D0D24AF" w14:textId="77777777" w:rsidR="00556F16" w:rsidRPr="00556F16" w:rsidRDefault="00556F16" w:rsidP="00556F16">
      <w:pPr>
        <w:rPr>
          <w:rFonts w:hint="eastAsia"/>
          <w:lang w:val="en-US"/>
        </w:rPr>
      </w:pPr>
      <w:r w:rsidRPr="00556F16">
        <w:rPr>
          <w:rFonts w:hint="eastAsia"/>
          <w:lang w:val="en-US"/>
        </w:rPr>
        <w:t>五、清代驛傳的地方與邊疆網絡</w:t>
      </w:r>
    </w:p>
    <w:p w14:paraId="1C451BA7" w14:textId="77777777" w:rsidR="00556F16" w:rsidRPr="00556F16" w:rsidRDefault="00556F16" w:rsidP="00556F16">
      <w:pPr>
        <w:rPr>
          <w:lang w:val="en-US"/>
        </w:rPr>
      </w:pPr>
    </w:p>
    <w:p w14:paraId="2242937C" w14:textId="77777777" w:rsidR="00556F16" w:rsidRPr="00556F16" w:rsidRDefault="00556F16" w:rsidP="00556F16">
      <w:pPr>
        <w:rPr>
          <w:lang w:val="en-US"/>
        </w:rPr>
      </w:pPr>
      <w:r w:rsidRPr="00556F16">
        <w:rPr>
          <w:rFonts w:hint="eastAsia"/>
          <w:lang w:val="en-US"/>
        </w:rPr>
        <w:t>清代驛傳不是只覆蓋內地，也向邊疆延伸。劉文鵬指出，驛傳系統與清代疆域形成密切相關，因為邊疆不是單靠軍事征服或地圖劃界即可納入國家統治，還需要穩定的文報傳遞、官員往來、軍事調動和物資運輸。清廷在東北、蒙古、新疆、西藏等地設置臺站、軍臺、軍塘，使中央能把政令傳入邊疆，也能把邊疆情報送回京師。驛傳因此不只是服務疆域，而是參與了疆域形成本身。</w:t>
      </w:r>
      <w:r w:rsidRPr="00556F16">
        <w:rPr>
          <w:lang w:val="en-US"/>
        </w:rPr>
        <w:t xml:space="preserve"> ￼Liu_Wenpeng￼,￼Liu_Wenpeng_zhu_etc.)￼(z-library.sk,_1lib.sk,_z-lib.sk).txt￼</w:t>
      </w:r>
    </w:p>
    <w:p w14:paraId="6F20D044" w14:textId="77777777" w:rsidR="00556F16" w:rsidRPr="00556F16" w:rsidRDefault="00556F16" w:rsidP="00556F16">
      <w:pPr>
        <w:rPr>
          <w:lang w:val="en-US"/>
        </w:rPr>
      </w:pPr>
    </w:p>
    <w:p w14:paraId="58E2A0D6" w14:textId="77777777" w:rsidR="00556F16" w:rsidRPr="00556F16" w:rsidRDefault="00556F16" w:rsidP="00556F16">
      <w:pPr>
        <w:rPr>
          <w:rFonts w:hint="eastAsia"/>
          <w:lang w:val="en-US"/>
        </w:rPr>
      </w:pPr>
      <w:r w:rsidRPr="00556F16">
        <w:rPr>
          <w:rFonts w:hint="eastAsia"/>
          <w:lang w:val="en-US"/>
        </w:rPr>
        <w:t>參考：劉文鵬：《清代驛傳及其與疆域形成關係之研究》。北京：中國人民大學出版社，</w:t>
      </w:r>
      <w:r w:rsidRPr="00556F16">
        <w:rPr>
          <w:rFonts w:hint="eastAsia"/>
          <w:lang w:val="en-US"/>
        </w:rPr>
        <w:t>2004</w:t>
      </w:r>
      <w:r w:rsidRPr="00556F16">
        <w:rPr>
          <w:rFonts w:hint="eastAsia"/>
          <w:lang w:val="en-US"/>
        </w:rPr>
        <w:t>年。</w:t>
      </w:r>
    </w:p>
    <w:p w14:paraId="09410D62" w14:textId="77777777" w:rsidR="00556F16" w:rsidRPr="00556F16" w:rsidRDefault="00556F16" w:rsidP="00556F16">
      <w:pPr>
        <w:rPr>
          <w:lang w:val="en-US"/>
        </w:rPr>
      </w:pPr>
    </w:p>
    <w:p w14:paraId="1FAB21B3" w14:textId="77777777" w:rsidR="00556F16" w:rsidRPr="00556F16" w:rsidRDefault="00556F16" w:rsidP="00556F16">
      <w:pPr>
        <w:rPr>
          <w:rFonts w:hint="eastAsia"/>
          <w:lang w:val="en-US"/>
        </w:rPr>
      </w:pPr>
      <w:r w:rsidRPr="00556F16">
        <w:rPr>
          <w:rFonts w:hint="eastAsia"/>
          <w:lang w:val="en-US"/>
        </w:rPr>
        <w:t>六、清代驛傳的文書類型</w:t>
      </w:r>
    </w:p>
    <w:p w14:paraId="0338933E" w14:textId="77777777" w:rsidR="00556F16" w:rsidRPr="00556F16" w:rsidRDefault="00556F16" w:rsidP="00556F16">
      <w:pPr>
        <w:rPr>
          <w:lang w:val="en-US"/>
        </w:rPr>
      </w:pPr>
    </w:p>
    <w:p w14:paraId="2C756261" w14:textId="77777777" w:rsidR="00556F16" w:rsidRPr="00556F16" w:rsidRDefault="00556F16" w:rsidP="00556F16">
      <w:pPr>
        <w:rPr>
          <w:lang w:val="en-US"/>
        </w:rPr>
      </w:pPr>
      <w:r w:rsidRPr="00556F16">
        <w:rPr>
          <w:rFonts w:hint="eastAsia"/>
          <w:lang w:val="en-US"/>
        </w:rPr>
        <w:t>清代驛傳傳遞的文書包括奏摺、題本、廷寄上諭、軍報、諮文、文移函札、批回奏摺和賞賜物件等。其中，軍務文報尤其重要。張正樺指出，軍營發給皇帝的章奏、中央發給前線的諭旨、賞賜物件與批回奏摺，都是軍務文報的重要內容；其中諭旨和奏摺是軍報傳遞的大宗。若屬緊要軍務，便由驛站、遞鋪、臺站等接遞；若不是緊要事項，則可能由專差齎送。</w:t>
      </w:r>
      <w:r w:rsidRPr="00556F16">
        <w:rPr>
          <w:lang w:val="en-US"/>
        </w:rPr>
        <w:t xml:space="preserve"> ￼</w:t>
      </w:r>
    </w:p>
    <w:p w14:paraId="2E4BE734" w14:textId="77777777" w:rsidR="00556F16" w:rsidRPr="00556F16" w:rsidRDefault="00556F16" w:rsidP="00556F16">
      <w:pPr>
        <w:rPr>
          <w:lang w:val="en-US"/>
        </w:rPr>
      </w:pPr>
    </w:p>
    <w:p w14:paraId="30F176B4"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3A63B5CD" w14:textId="77777777" w:rsidR="00556F16" w:rsidRPr="00556F16" w:rsidRDefault="00556F16" w:rsidP="00556F16">
      <w:pPr>
        <w:rPr>
          <w:lang w:val="en-US"/>
        </w:rPr>
      </w:pPr>
    </w:p>
    <w:p w14:paraId="1E424E38" w14:textId="77777777" w:rsidR="00556F16" w:rsidRPr="00556F16" w:rsidRDefault="00556F16" w:rsidP="00556F16">
      <w:pPr>
        <w:rPr>
          <w:rFonts w:hint="eastAsia"/>
          <w:lang w:val="en-US"/>
        </w:rPr>
      </w:pPr>
      <w:r w:rsidRPr="00556F16">
        <w:rPr>
          <w:rFonts w:hint="eastAsia"/>
          <w:lang w:val="en-US"/>
        </w:rPr>
        <w:t>七、清代驛傳的憑證與速度規範</w:t>
      </w:r>
    </w:p>
    <w:p w14:paraId="70BF7E87" w14:textId="77777777" w:rsidR="00556F16" w:rsidRPr="00556F16" w:rsidRDefault="00556F16" w:rsidP="00556F16">
      <w:pPr>
        <w:rPr>
          <w:lang w:val="en-US"/>
        </w:rPr>
      </w:pPr>
    </w:p>
    <w:p w14:paraId="7D65E61E" w14:textId="77777777" w:rsidR="00556F16" w:rsidRPr="00556F16" w:rsidRDefault="00556F16" w:rsidP="00556F16">
      <w:pPr>
        <w:rPr>
          <w:lang w:val="en-US"/>
        </w:rPr>
      </w:pPr>
      <w:r w:rsidRPr="00556F16">
        <w:rPr>
          <w:rFonts w:hint="eastAsia"/>
          <w:lang w:val="en-US"/>
        </w:rPr>
        <w:t>清代動用驛傳需要憑證，例如勘合、火牌、火票等。火票會註明公文種類、數量、日期、收發地點和每日遞送里程。文報遞送速度有不同等級，如日行三百里、四百里、五百里、六百里，甚至六百里加緊或紅旗捷報。每到一站，站役要登記收發時間，以便追查延誤。這說明清代驛傳具有嚴格的時間管理制度，但張正樺也指出，制度雖規定速度等級，卻未完全明確規定何種事件應用何種速度，因此官員對事件緊急程度的判斷，仍會影響文書傳遞速度。</w:t>
      </w:r>
      <w:r w:rsidRPr="00556F16">
        <w:rPr>
          <w:lang w:val="en-US"/>
        </w:rPr>
        <w:t xml:space="preserve"> ￼</w:t>
      </w:r>
    </w:p>
    <w:p w14:paraId="493A0E73" w14:textId="77777777" w:rsidR="00556F16" w:rsidRPr="00556F16" w:rsidRDefault="00556F16" w:rsidP="00556F16">
      <w:pPr>
        <w:rPr>
          <w:lang w:val="en-US"/>
        </w:rPr>
      </w:pPr>
    </w:p>
    <w:p w14:paraId="53492DDD"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39715A31" w14:textId="77777777" w:rsidR="00556F16" w:rsidRPr="00556F16" w:rsidRDefault="00556F16" w:rsidP="00556F16">
      <w:pPr>
        <w:rPr>
          <w:lang w:val="en-US"/>
        </w:rPr>
      </w:pPr>
    </w:p>
    <w:p w14:paraId="4C9DDAA6" w14:textId="77777777" w:rsidR="00556F16" w:rsidRPr="00556F16" w:rsidRDefault="00556F16" w:rsidP="00556F16">
      <w:pPr>
        <w:rPr>
          <w:rFonts w:hint="eastAsia"/>
          <w:lang w:val="en-US"/>
        </w:rPr>
      </w:pPr>
      <w:r w:rsidRPr="00556F16">
        <w:rPr>
          <w:rFonts w:hint="eastAsia"/>
          <w:lang w:val="en-US"/>
        </w:rPr>
        <w:lastRenderedPageBreak/>
        <w:t>八、清代驛傳與軍事行動</w:t>
      </w:r>
    </w:p>
    <w:p w14:paraId="5ED9EBC4" w14:textId="77777777" w:rsidR="00556F16" w:rsidRPr="00556F16" w:rsidRDefault="00556F16" w:rsidP="00556F16">
      <w:pPr>
        <w:rPr>
          <w:lang w:val="en-US"/>
        </w:rPr>
      </w:pPr>
    </w:p>
    <w:p w14:paraId="6936B9C2" w14:textId="77777777" w:rsidR="00556F16" w:rsidRPr="00556F16" w:rsidRDefault="00556F16" w:rsidP="00556F16">
      <w:pPr>
        <w:rPr>
          <w:lang w:val="en-US"/>
        </w:rPr>
      </w:pPr>
      <w:r w:rsidRPr="00556F16">
        <w:rPr>
          <w:rFonts w:hint="eastAsia"/>
          <w:lang w:val="en-US"/>
        </w:rPr>
        <w:t>清代驛傳與軍事行動密不可分。軍事戰爭需要調兵、催糧、運送軍器、傳遞軍報、下達上諭和賞罰將領，這些都依靠驛傳。劉文鵬和張正樺都指出，驛傳不是和平時期的普通行政制度，而是戰時治理的基礎設施。臧嶸從長時段角度也說明，從西周烽火、戰國符信、宋代急遞鋪到元代站赤，軍事通信一直是中國郵驛制度的重要功能。到清代，這種傳統與奏摺制度、軍機處和邊疆用兵結合，使驛傳成為皇帝指揮戰爭的重要工具。</w:t>
      </w:r>
      <w:r w:rsidRPr="00556F16">
        <w:rPr>
          <w:lang w:val="en-US"/>
        </w:rPr>
        <w:t xml:space="preserve"> ￼</w:t>
      </w:r>
    </w:p>
    <w:p w14:paraId="73813578" w14:textId="77777777" w:rsidR="00556F16" w:rsidRPr="00556F16" w:rsidRDefault="00556F16" w:rsidP="00556F16">
      <w:pPr>
        <w:rPr>
          <w:lang w:val="en-US"/>
        </w:rPr>
      </w:pPr>
    </w:p>
    <w:p w14:paraId="3EED2F4F" w14:textId="77777777" w:rsidR="00556F16" w:rsidRPr="00556F16" w:rsidRDefault="00556F16" w:rsidP="00556F16">
      <w:pPr>
        <w:rPr>
          <w:rFonts w:hint="eastAsia"/>
          <w:lang w:val="en-US"/>
        </w:rPr>
      </w:pPr>
      <w:r w:rsidRPr="00556F16">
        <w:rPr>
          <w:rFonts w:hint="eastAsia"/>
          <w:lang w:val="en-US"/>
        </w:rPr>
        <w:t>參考：臧嶸：《中國古代驛站與郵傳》。北京：商務印書館，</w:t>
      </w:r>
      <w:r w:rsidRPr="00556F16">
        <w:rPr>
          <w:rFonts w:hint="eastAsia"/>
          <w:lang w:val="en-US"/>
        </w:rPr>
        <w:t>1997</w:t>
      </w:r>
      <w:r w:rsidRPr="00556F16">
        <w:rPr>
          <w:rFonts w:hint="eastAsia"/>
          <w:lang w:val="en-US"/>
        </w:rPr>
        <w:t>年。</w:t>
      </w:r>
    </w:p>
    <w:p w14:paraId="2C3CC723" w14:textId="77777777" w:rsidR="00556F16" w:rsidRPr="00556F16" w:rsidRDefault="00556F16" w:rsidP="00556F16">
      <w:pPr>
        <w:rPr>
          <w:lang w:val="en-US"/>
        </w:rPr>
      </w:pPr>
    </w:p>
    <w:p w14:paraId="32B05099" w14:textId="77777777" w:rsidR="00556F16" w:rsidRPr="00556F16" w:rsidRDefault="00556F16" w:rsidP="00556F16">
      <w:pPr>
        <w:rPr>
          <w:rFonts w:hint="eastAsia"/>
          <w:lang w:val="en-US"/>
        </w:rPr>
      </w:pPr>
      <w:r w:rsidRPr="00556F16">
        <w:rPr>
          <w:rFonts w:hint="eastAsia"/>
          <w:lang w:val="en-US"/>
        </w:rPr>
        <w:t>九、清代驛傳的制度優勢</w:t>
      </w:r>
    </w:p>
    <w:p w14:paraId="3110D0FA" w14:textId="77777777" w:rsidR="00556F16" w:rsidRPr="00556F16" w:rsidRDefault="00556F16" w:rsidP="00556F16">
      <w:pPr>
        <w:rPr>
          <w:lang w:val="en-US"/>
        </w:rPr>
      </w:pPr>
    </w:p>
    <w:p w14:paraId="6D2DE707" w14:textId="77777777" w:rsidR="00556F16" w:rsidRPr="00556F16" w:rsidRDefault="00556F16" w:rsidP="00556F16">
      <w:pPr>
        <w:rPr>
          <w:lang w:val="en-US"/>
        </w:rPr>
      </w:pPr>
      <w:r w:rsidRPr="00556F16">
        <w:rPr>
          <w:rFonts w:hint="eastAsia"/>
          <w:lang w:val="en-US"/>
        </w:rPr>
        <w:t>清代驛傳的優勢在於制度化、層級化和全國化。它有中央管理機構，有地方驛站和遞鋪，有憑證制度，有速度規範，也有文書登記和追責程序。這使清廷能夠把地方情報送入京師，也能把皇帝命令送到地方和前線。乾隆朝十全武功之所以能持續調兵、發諭、催辦軍需和監督將領，正是因為奏摺制度、軍機處和驛傳系統共同構成了一套戰時資訊網絡。</w:t>
      </w:r>
      <w:r w:rsidRPr="00556F16">
        <w:rPr>
          <w:lang w:val="en-US"/>
        </w:rPr>
        <w:t xml:space="preserve"> ￼Liu_Wenpeng￼,￼Liu_Wenpeng_zhu_etc.)￼(z-library.sk,_1lib.sk,_z-lib.sk).txt￼</w:t>
      </w:r>
    </w:p>
    <w:p w14:paraId="1504DA14" w14:textId="77777777" w:rsidR="00556F16" w:rsidRPr="00556F16" w:rsidRDefault="00556F16" w:rsidP="00556F16">
      <w:pPr>
        <w:rPr>
          <w:lang w:val="en-US"/>
        </w:rPr>
      </w:pPr>
    </w:p>
    <w:p w14:paraId="762EDF58" w14:textId="77777777" w:rsidR="00556F16" w:rsidRPr="00556F16" w:rsidRDefault="00556F16" w:rsidP="00556F16">
      <w:pPr>
        <w:rPr>
          <w:rFonts w:hint="eastAsia"/>
          <w:lang w:val="en-US"/>
        </w:rPr>
      </w:pPr>
      <w:r w:rsidRPr="00556F16">
        <w:rPr>
          <w:rFonts w:hint="eastAsia"/>
          <w:lang w:val="en-US"/>
        </w:rPr>
        <w:t>參考：劉文鵬：《清代驛傳及其與疆域形成關係之研究》。北京：中國人民大學出版社，</w:t>
      </w:r>
      <w:r w:rsidRPr="00556F16">
        <w:rPr>
          <w:rFonts w:hint="eastAsia"/>
          <w:lang w:val="en-US"/>
        </w:rPr>
        <w:t>2004</w:t>
      </w:r>
      <w:r w:rsidRPr="00556F16">
        <w:rPr>
          <w:rFonts w:hint="eastAsia"/>
          <w:lang w:val="en-US"/>
        </w:rPr>
        <w:t>年。</w:t>
      </w:r>
    </w:p>
    <w:p w14:paraId="7F3B2801" w14:textId="77777777" w:rsidR="00556F16" w:rsidRPr="00556F16" w:rsidRDefault="00556F16" w:rsidP="00556F16">
      <w:pPr>
        <w:rPr>
          <w:lang w:val="en-US"/>
        </w:rPr>
      </w:pPr>
    </w:p>
    <w:p w14:paraId="1B7AA3EE" w14:textId="77777777" w:rsidR="00556F16" w:rsidRPr="00556F16" w:rsidRDefault="00556F16" w:rsidP="00556F16">
      <w:pPr>
        <w:rPr>
          <w:rFonts w:hint="eastAsia"/>
          <w:lang w:val="en-US"/>
        </w:rPr>
      </w:pPr>
      <w:r w:rsidRPr="00556F16">
        <w:rPr>
          <w:rFonts w:hint="eastAsia"/>
          <w:lang w:val="en-US"/>
        </w:rPr>
        <w:t>十、清代驛傳的限制</w:t>
      </w:r>
    </w:p>
    <w:p w14:paraId="4AEF94C9" w14:textId="77777777" w:rsidR="00556F16" w:rsidRPr="00556F16" w:rsidRDefault="00556F16" w:rsidP="00556F16">
      <w:pPr>
        <w:rPr>
          <w:lang w:val="en-US"/>
        </w:rPr>
      </w:pPr>
    </w:p>
    <w:p w14:paraId="642BCD1E" w14:textId="77777777" w:rsidR="00556F16" w:rsidRPr="00556F16" w:rsidRDefault="00556F16" w:rsidP="00556F16">
      <w:pPr>
        <w:rPr>
          <w:lang w:val="en-US"/>
        </w:rPr>
      </w:pPr>
      <w:r w:rsidRPr="00556F16">
        <w:rPr>
          <w:rFonts w:hint="eastAsia"/>
          <w:lang w:val="en-US"/>
        </w:rPr>
        <w:t>清代驛傳雖然制度成熟，但並不能完全消除距離與地理造成的時間差。驛傳效率會受道路、山川、邊疆環境、經費、驛馬、差役負擔、地方官執行能力和官僚濫用影響。張正樺指出，乾隆朝雖有嚴格速限與憑證制度，但緊急程度判斷仍有灰色地帶；劉文鵬也強調，邊疆和遠距離交通會使傳遞不可能完全即時。若放到林爽文戰爭，臺灣又多了一層海峽阻隔，使奏摺、硃批和上諭往返更容易延遲。因此，驛傳提供了中央控制的基礎，但不能保證中央對前線有即時控制。</w:t>
      </w:r>
      <w:r w:rsidRPr="00556F16">
        <w:rPr>
          <w:lang w:val="en-US"/>
        </w:rPr>
        <w:t xml:space="preserve"> ￼</w:t>
      </w:r>
    </w:p>
    <w:p w14:paraId="7F68D987" w14:textId="77777777" w:rsidR="00556F16" w:rsidRPr="00556F16" w:rsidRDefault="00556F16" w:rsidP="00556F16">
      <w:pPr>
        <w:rPr>
          <w:lang w:val="en-US"/>
        </w:rPr>
      </w:pPr>
    </w:p>
    <w:p w14:paraId="746E03E1"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3B97C7E6" w14:textId="77777777" w:rsidR="00556F16" w:rsidRPr="00556F16" w:rsidRDefault="00556F16" w:rsidP="00556F16">
      <w:pPr>
        <w:rPr>
          <w:lang w:val="en-US"/>
        </w:rPr>
      </w:pPr>
    </w:p>
    <w:p w14:paraId="48DC9174" w14:textId="77777777" w:rsidR="00556F16" w:rsidRPr="00556F16" w:rsidRDefault="00556F16" w:rsidP="00556F16">
      <w:pPr>
        <w:rPr>
          <w:rFonts w:hint="eastAsia"/>
          <w:lang w:val="en-US"/>
        </w:rPr>
      </w:pPr>
      <w:r w:rsidRPr="00556F16">
        <w:rPr>
          <w:rFonts w:hint="eastAsia"/>
          <w:lang w:val="en-US"/>
        </w:rPr>
        <w:t>十一、可直接放入論文的定義</w:t>
      </w:r>
    </w:p>
    <w:p w14:paraId="50C4F33E" w14:textId="77777777" w:rsidR="00556F16" w:rsidRPr="00556F16" w:rsidRDefault="00556F16" w:rsidP="00556F16">
      <w:pPr>
        <w:rPr>
          <w:lang w:val="en-US"/>
        </w:rPr>
      </w:pPr>
    </w:p>
    <w:p w14:paraId="2EB48524" w14:textId="77777777" w:rsidR="00556F16" w:rsidRPr="00556F16" w:rsidRDefault="00556F16" w:rsidP="00556F16">
      <w:pPr>
        <w:rPr>
          <w:rFonts w:hint="eastAsia"/>
          <w:lang w:val="en-US"/>
        </w:rPr>
      </w:pPr>
      <w:r w:rsidRPr="00556F16">
        <w:rPr>
          <w:rFonts w:hint="eastAsia"/>
          <w:lang w:val="en-US"/>
        </w:rPr>
        <w:t>清代驛傳是由驛站、遞鋪、臺站、軍臺、塘站、卡倫等組成的官方交通通信系統，兼具文報傳遞、官員接待、物資運輸與軍事支援功能。它與奏摺制度、軍機處、廷寄上諭共同構成清代中央集權的信息基礎：地方和前線通過驛傳把奏摺、軍報和文移送往京師，皇帝和軍機處則通過驛傳把硃批、上諭和命令傳回地</w:t>
      </w:r>
      <w:r w:rsidRPr="00556F16">
        <w:rPr>
          <w:rFonts w:hint="eastAsia"/>
          <w:lang w:val="en-US"/>
        </w:rPr>
        <w:lastRenderedPageBreak/>
        <w:t>方。清代驛傳有火票、勘合、郵符、里程速限和收發登記等制度，因此具有高度制度化特徵；但其實際效率仍受距離、道路、邊疆環境、地方執行能力與戰場變化限制。對林爽文戰爭而言，驛傳既是乾隆掌握臺灣軍情、下達命令和調度軍需的基礎，也是資訊延遲、前線將領自主與戰略判斷落差產生的重要制度背景。</w:t>
      </w:r>
    </w:p>
    <w:p w14:paraId="5E6473F8" w14:textId="77777777" w:rsidR="00556F16" w:rsidRPr="00556F16" w:rsidRDefault="00556F16" w:rsidP="00556F16">
      <w:pPr>
        <w:rPr>
          <w:lang w:val="en-US"/>
        </w:rPr>
      </w:pPr>
    </w:p>
    <w:p w14:paraId="3AB57679" w14:textId="77777777" w:rsidR="00556F16" w:rsidRDefault="00556F16">
      <w:pPr>
        <w:rPr>
          <w:lang w:val="en-US"/>
        </w:rPr>
      </w:pPr>
      <w:r>
        <w:rPr>
          <w:lang w:val="en-US"/>
        </w:rPr>
        <w:br w:type="page"/>
      </w:r>
    </w:p>
    <w:p w14:paraId="1BC9FE22" w14:textId="77777777" w:rsidR="00556F16" w:rsidRPr="00556F16" w:rsidRDefault="00556F16" w:rsidP="00556F16">
      <w:pPr>
        <w:rPr>
          <w:rFonts w:hint="eastAsia"/>
          <w:lang w:val="en-US"/>
        </w:rPr>
      </w:pPr>
      <w:r w:rsidRPr="00556F16">
        <w:rPr>
          <w:rFonts w:hint="eastAsia"/>
          <w:lang w:val="en-US"/>
        </w:rPr>
        <w:lastRenderedPageBreak/>
        <w:t>問題：清代驛傳與乾隆「十全武功」有何關係？</w:t>
      </w:r>
    </w:p>
    <w:p w14:paraId="2F270D55" w14:textId="77777777" w:rsidR="00556F16" w:rsidRPr="00556F16" w:rsidRDefault="00556F16" w:rsidP="00556F16">
      <w:pPr>
        <w:rPr>
          <w:lang w:val="en-US"/>
        </w:rPr>
      </w:pPr>
    </w:p>
    <w:p w14:paraId="08374B73" w14:textId="77777777" w:rsidR="00556F16" w:rsidRPr="00556F16" w:rsidRDefault="00556F16" w:rsidP="00556F16">
      <w:pPr>
        <w:rPr>
          <w:rFonts w:hint="eastAsia"/>
          <w:lang w:val="en-US"/>
        </w:rPr>
      </w:pPr>
      <w:r w:rsidRPr="00556F16">
        <w:rPr>
          <w:rFonts w:hint="eastAsia"/>
          <w:lang w:val="en-US"/>
        </w:rPr>
        <w:t>一、十全武功需要一套可遠距離運作的情報制度</w:t>
      </w:r>
    </w:p>
    <w:p w14:paraId="4C563EE3" w14:textId="77777777" w:rsidR="00556F16" w:rsidRPr="00556F16" w:rsidRDefault="00556F16" w:rsidP="00556F16">
      <w:pPr>
        <w:rPr>
          <w:lang w:val="en-US"/>
        </w:rPr>
      </w:pPr>
    </w:p>
    <w:p w14:paraId="23B76894" w14:textId="77777777" w:rsidR="00556F16" w:rsidRPr="00556F16" w:rsidRDefault="00556F16" w:rsidP="00556F16">
      <w:pPr>
        <w:rPr>
          <w:rFonts w:hint="eastAsia"/>
          <w:lang w:val="en-US"/>
        </w:rPr>
      </w:pPr>
      <w:r w:rsidRPr="00556F16">
        <w:rPr>
          <w:rFonts w:hint="eastAsia"/>
          <w:lang w:val="en-US"/>
        </w:rPr>
        <w:t>乾隆「十全武功」不是單純靠前線將領作戰完成，而是高度依賴驛傳、奏摺、軍機處與廷寄上諭共同構成的戰時資訊網絡。十全武功的戰場分布極廣，包括西北、金川、臺灣、緬甸、安南、廓爾喀等不同方向。這些戰場距離京師遙遠，地理條件複雜，皇帝若要掌握戰況、調兵、催餉、換將、賞罰，就必須依靠驛傳把前線奏報送到京師，再把硃批與上諭送回前線。因此，驛傳是乾隆能夠「遠距離指揮戰爭」的基本條件。</w:t>
      </w:r>
    </w:p>
    <w:p w14:paraId="4E33AEA3" w14:textId="77777777" w:rsidR="00556F16" w:rsidRPr="00556F16" w:rsidRDefault="00556F16" w:rsidP="00556F16">
      <w:pPr>
        <w:rPr>
          <w:lang w:val="en-US"/>
        </w:rPr>
      </w:pPr>
    </w:p>
    <w:p w14:paraId="2FBF77E3" w14:textId="77777777" w:rsidR="00556F16" w:rsidRPr="00556F16" w:rsidRDefault="00556F16" w:rsidP="00556F16">
      <w:pPr>
        <w:rPr>
          <w:rFonts w:hint="eastAsia"/>
          <w:lang w:val="en-US"/>
        </w:rPr>
      </w:pPr>
      <w:r w:rsidRPr="00556F16">
        <w:rPr>
          <w:rFonts w:hint="eastAsia"/>
          <w:lang w:val="en-US"/>
        </w:rPr>
        <w:t>參考：劉文鵬：《清代驛傳及其與疆域形成關係之研究》。北京：中國人民大學出版社，</w:t>
      </w:r>
      <w:r w:rsidRPr="00556F16">
        <w:rPr>
          <w:rFonts w:hint="eastAsia"/>
          <w:lang w:val="en-US"/>
        </w:rPr>
        <w:t>2004</w:t>
      </w:r>
      <w:r w:rsidRPr="00556F16">
        <w:rPr>
          <w:rFonts w:hint="eastAsia"/>
          <w:lang w:val="en-US"/>
        </w:rPr>
        <w:t>年。</w:t>
      </w:r>
    </w:p>
    <w:p w14:paraId="5F66FCAE" w14:textId="77777777" w:rsidR="00556F16" w:rsidRPr="00556F16" w:rsidRDefault="00556F16" w:rsidP="00556F16">
      <w:pPr>
        <w:rPr>
          <w:lang w:val="en-US"/>
        </w:rPr>
      </w:pPr>
    </w:p>
    <w:p w14:paraId="0CF8886A" w14:textId="77777777" w:rsidR="00556F16" w:rsidRPr="00556F16" w:rsidRDefault="00556F16" w:rsidP="00556F16">
      <w:pPr>
        <w:rPr>
          <w:rFonts w:hint="eastAsia"/>
          <w:lang w:val="en-US"/>
        </w:rPr>
      </w:pPr>
      <w:r w:rsidRPr="00556F16">
        <w:rPr>
          <w:rFonts w:hint="eastAsia"/>
          <w:lang w:val="en-US"/>
        </w:rPr>
        <w:t>二、驛傳使乾隆能把軍事情報集中到京師</w:t>
      </w:r>
    </w:p>
    <w:p w14:paraId="3595FEE2" w14:textId="77777777" w:rsidR="00556F16" w:rsidRPr="00556F16" w:rsidRDefault="00556F16" w:rsidP="00556F16">
      <w:pPr>
        <w:rPr>
          <w:lang w:val="en-US"/>
        </w:rPr>
      </w:pPr>
    </w:p>
    <w:p w14:paraId="565FFCAA" w14:textId="77777777" w:rsidR="00556F16" w:rsidRPr="00556F16" w:rsidRDefault="00556F16" w:rsidP="00556F16">
      <w:pPr>
        <w:rPr>
          <w:rFonts w:hint="eastAsia"/>
          <w:lang w:val="en-US"/>
        </w:rPr>
      </w:pPr>
      <w:r w:rsidRPr="00556F16">
        <w:rPr>
          <w:rFonts w:hint="eastAsia"/>
          <w:lang w:val="en-US"/>
        </w:rPr>
        <w:t>清代驛傳的核心作用，是把地方與前線資訊送入中央。乾隆朝的奏摺制度已經成熟，軍機處也成為處理機密軍政文書的中樞；但奏摺和軍機處本身不能讓資訊流動，真正負責傳遞的，是驛站、遞鋪、臺站、軍臺、塘站等驛傳網絡。前線將領、督撫、軍需大臣把軍情、糧餉、兵力、敵勢、道路和地方情況寫成奏摺或軍報，經驛傳送到京師；乾隆再依據這些資訊下達上諭。換言之，驛傳使十全武功中的戰場資訊能夠被集中到皇帝與軍機處手中。</w:t>
      </w:r>
    </w:p>
    <w:p w14:paraId="3B6CFA6C" w14:textId="77777777" w:rsidR="00556F16" w:rsidRPr="00556F16" w:rsidRDefault="00556F16" w:rsidP="00556F16">
      <w:pPr>
        <w:rPr>
          <w:lang w:val="en-US"/>
        </w:rPr>
      </w:pPr>
    </w:p>
    <w:p w14:paraId="5ECFD3F4"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660325DC" w14:textId="77777777" w:rsidR="00556F16" w:rsidRPr="00556F16" w:rsidRDefault="00556F16" w:rsidP="00556F16">
      <w:pPr>
        <w:rPr>
          <w:lang w:val="en-US"/>
        </w:rPr>
      </w:pPr>
    </w:p>
    <w:p w14:paraId="21D04A2E" w14:textId="77777777" w:rsidR="00556F16" w:rsidRPr="00556F16" w:rsidRDefault="00556F16" w:rsidP="00556F16">
      <w:pPr>
        <w:rPr>
          <w:rFonts w:hint="eastAsia"/>
          <w:lang w:val="en-US"/>
        </w:rPr>
      </w:pPr>
      <w:r w:rsidRPr="00556F16">
        <w:rPr>
          <w:rFonts w:hint="eastAsia"/>
          <w:lang w:val="en-US"/>
        </w:rPr>
        <w:t>三、驛傳支撐乾隆的「指授方略」形象</w:t>
      </w:r>
    </w:p>
    <w:p w14:paraId="4EBA97B5" w14:textId="77777777" w:rsidR="00556F16" w:rsidRPr="00556F16" w:rsidRDefault="00556F16" w:rsidP="00556F16">
      <w:pPr>
        <w:rPr>
          <w:lang w:val="en-US"/>
        </w:rPr>
      </w:pPr>
    </w:p>
    <w:p w14:paraId="675AE227" w14:textId="77777777" w:rsidR="00556F16" w:rsidRPr="00556F16" w:rsidRDefault="00556F16" w:rsidP="00556F16">
      <w:pPr>
        <w:rPr>
          <w:rFonts w:hint="eastAsia"/>
          <w:lang w:val="en-US"/>
        </w:rPr>
      </w:pPr>
      <w:r w:rsidRPr="00556F16">
        <w:rPr>
          <w:rFonts w:hint="eastAsia"/>
          <w:lang w:val="en-US"/>
        </w:rPr>
        <w:t>乾隆非常重視自己在十全武功中的主導角色，常把勝利歸結為皇帝能夠在京師「指授方略」。但這種指揮形象要成立，前提就是前線情報能夠不斷傳回京師，皇帝命令也能不斷傳往前線。驛傳因此不只是技術性通信工具，也支撐了乾隆作為最高軍事決策者的政治形象。戰後，奏摺、上諭、軍機檔案又被整理為方略和得勝圖，把原本複雜、延遲、反覆的戰時資訊流程，改寫成乾隆掌握全局、調度有方的官方記憶。</w:t>
      </w:r>
    </w:p>
    <w:p w14:paraId="24A2E57C" w14:textId="77777777" w:rsidR="00556F16" w:rsidRPr="00556F16" w:rsidRDefault="00556F16" w:rsidP="00556F16">
      <w:pPr>
        <w:rPr>
          <w:lang w:val="en-US"/>
        </w:rPr>
      </w:pPr>
    </w:p>
    <w:p w14:paraId="184A8E6E"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7F46D744" w14:textId="77777777" w:rsidR="00556F16" w:rsidRPr="00556F16" w:rsidRDefault="00556F16" w:rsidP="00556F16">
      <w:pPr>
        <w:rPr>
          <w:rFonts w:hint="eastAsia"/>
          <w:lang w:val="en-US"/>
        </w:rPr>
      </w:pPr>
      <w:r w:rsidRPr="00556F16">
        <w:rPr>
          <w:rFonts w:hint="eastAsia"/>
          <w:lang w:val="en-US"/>
        </w:rPr>
        <w:t>參考：李泰翰：〈清乾隆年間臺灣戰圖製作經緯〉，《故宮學術季刊》，第二十五卷第二期，</w:t>
      </w:r>
      <w:r w:rsidRPr="00556F16">
        <w:rPr>
          <w:rFonts w:hint="eastAsia"/>
          <w:lang w:val="en-US"/>
        </w:rPr>
        <w:t>2007</w:t>
      </w:r>
      <w:r w:rsidRPr="00556F16">
        <w:rPr>
          <w:rFonts w:hint="eastAsia"/>
          <w:lang w:val="en-US"/>
        </w:rPr>
        <w:t>年。</w:t>
      </w:r>
    </w:p>
    <w:p w14:paraId="5BBD4C94" w14:textId="77777777" w:rsidR="00556F16" w:rsidRPr="00556F16" w:rsidRDefault="00556F16" w:rsidP="00556F16">
      <w:pPr>
        <w:rPr>
          <w:lang w:val="en-US"/>
        </w:rPr>
      </w:pPr>
    </w:p>
    <w:p w14:paraId="082FB3CB" w14:textId="77777777" w:rsidR="00556F16" w:rsidRPr="00556F16" w:rsidRDefault="00556F16" w:rsidP="00556F16">
      <w:pPr>
        <w:rPr>
          <w:rFonts w:hint="eastAsia"/>
          <w:lang w:val="en-US"/>
        </w:rPr>
      </w:pPr>
      <w:r w:rsidRPr="00556F16">
        <w:rPr>
          <w:rFonts w:hint="eastAsia"/>
          <w:lang w:val="en-US"/>
        </w:rPr>
        <w:t>四、十全武功的軍需也包含軍報傳遞</w:t>
      </w:r>
    </w:p>
    <w:p w14:paraId="2911270C" w14:textId="77777777" w:rsidR="00556F16" w:rsidRPr="00556F16" w:rsidRDefault="00556F16" w:rsidP="00556F16">
      <w:pPr>
        <w:rPr>
          <w:lang w:val="en-US"/>
        </w:rPr>
      </w:pPr>
    </w:p>
    <w:p w14:paraId="1213C8F6" w14:textId="77777777" w:rsidR="00556F16" w:rsidRPr="00556F16" w:rsidRDefault="00556F16" w:rsidP="00556F16">
      <w:pPr>
        <w:rPr>
          <w:rFonts w:hint="eastAsia"/>
          <w:lang w:val="en-US"/>
        </w:rPr>
      </w:pPr>
      <w:r w:rsidRPr="00556F16">
        <w:rPr>
          <w:rFonts w:hint="eastAsia"/>
          <w:lang w:val="en-US"/>
        </w:rPr>
        <w:lastRenderedPageBreak/>
        <w:t>驛傳與十全武功的關係，也可以從軍需角度理解。軍需不只是糧餉、軍器、馬匹、船隻和賞銀，也包括軍報傳遞。賴福順把「軍報文書」放入乾隆重要戰爭的軍需體系中，這點很重要，因為戰爭能否有效進行，取決於中央是否知道前線發生甚麼、前線是否收到中央命令、各路兵力是否能互相聯絡。若軍報不通，乾隆就無法判斷敵勢、催促將領、調整戰略；若上諭不能及時到達，前線也難以按中央意圖行動。因此，驛傳其實是十全武功的軍事基礎設施之一。</w:t>
      </w:r>
    </w:p>
    <w:p w14:paraId="1C11316D" w14:textId="77777777" w:rsidR="00556F16" w:rsidRPr="00556F16" w:rsidRDefault="00556F16" w:rsidP="00556F16">
      <w:pPr>
        <w:rPr>
          <w:lang w:val="en-US"/>
        </w:rPr>
      </w:pPr>
    </w:p>
    <w:p w14:paraId="5AA1F4F1" w14:textId="77777777" w:rsidR="00556F16" w:rsidRPr="00556F16" w:rsidRDefault="00556F16" w:rsidP="00556F16">
      <w:pPr>
        <w:rPr>
          <w:lang w:val="en-US"/>
        </w:rPr>
      </w:pPr>
      <w:r w:rsidRPr="00556F16">
        <w:rPr>
          <w:rFonts w:hint="eastAsia"/>
          <w:lang w:val="en-US"/>
        </w:rPr>
        <w:t>參考：賴福順：《乾隆重要戰爭之軍需硏究》。臺北：國立故宮博物院，</w:t>
      </w:r>
      <w:r w:rsidRPr="00556F16">
        <w:rPr>
          <w:lang w:val="en-US"/>
        </w:rPr>
        <w:t>1984</w:t>
      </w:r>
      <w:r w:rsidRPr="00556F16">
        <w:rPr>
          <w:rFonts w:hint="eastAsia"/>
          <w:lang w:val="en-US"/>
        </w:rPr>
        <w:t>。</w:t>
      </w:r>
    </w:p>
    <w:p w14:paraId="123EB34C" w14:textId="77777777" w:rsidR="00556F16" w:rsidRPr="00556F16" w:rsidRDefault="00556F16" w:rsidP="00556F16">
      <w:pPr>
        <w:rPr>
          <w:lang w:val="en-US"/>
        </w:rPr>
      </w:pPr>
    </w:p>
    <w:p w14:paraId="0A7113C0" w14:textId="77777777" w:rsidR="00556F16" w:rsidRPr="00556F16" w:rsidRDefault="00556F16" w:rsidP="00556F16">
      <w:pPr>
        <w:rPr>
          <w:rFonts w:hint="eastAsia"/>
          <w:lang w:val="en-US"/>
        </w:rPr>
      </w:pPr>
      <w:r w:rsidRPr="00556F16">
        <w:rPr>
          <w:rFonts w:hint="eastAsia"/>
          <w:lang w:val="en-US"/>
        </w:rPr>
        <w:t>五、十全武功推動邊疆驛傳網絡擴展</w:t>
      </w:r>
    </w:p>
    <w:p w14:paraId="2F0F5583" w14:textId="77777777" w:rsidR="00556F16" w:rsidRPr="00556F16" w:rsidRDefault="00556F16" w:rsidP="00556F16">
      <w:pPr>
        <w:rPr>
          <w:lang w:val="en-US"/>
        </w:rPr>
      </w:pPr>
    </w:p>
    <w:p w14:paraId="7A50553C" w14:textId="77777777" w:rsidR="00556F16" w:rsidRPr="00556F16" w:rsidRDefault="00556F16" w:rsidP="00556F16">
      <w:pPr>
        <w:rPr>
          <w:rFonts w:hint="eastAsia"/>
          <w:lang w:val="en-US"/>
        </w:rPr>
      </w:pPr>
      <w:r w:rsidRPr="00556F16">
        <w:rPr>
          <w:rFonts w:hint="eastAsia"/>
          <w:lang w:val="en-US"/>
        </w:rPr>
        <w:t>十全武功不只是使用既有驛傳，也促使清廷在邊疆和戰區擴展驛傳。劉文鵬指出，清代驛傳與疆域形成密切相關，邊疆地區的臺站、軍臺、塘站和卡倫，使中央政令與軍事資訊能進入邊疆。乾隆朝多次用兵西北、金川、西藏、廓爾喀等地，必須修路、設站、備馬、派夫、建立軍臺，使軍報和軍需能在山地、高原、沙漠與邊境地帶流動。由此看，十全武功不是只在地圖上擴張疆域，而是透過驛傳把邊疆變成可以被中央持續接收資訊、派遣官員、調動兵力的治理空間。</w:t>
      </w:r>
    </w:p>
    <w:p w14:paraId="76E2C60C" w14:textId="77777777" w:rsidR="00556F16" w:rsidRPr="00556F16" w:rsidRDefault="00556F16" w:rsidP="00556F16">
      <w:pPr>
        <w:rPr>
          <w:lang w:val="en-US"/>
        </w:rPr>
      </w:pPr>
    </w:p>
    <w:p w14:paraId="74D49FBC" w14:textId="77777777" w:rsidR="00556F16" w:rsidRPr="00556F16" w:rsidRDefault="00556F16" w:rsidP="00556F16">
      <w:pPr>
        <w:rPr>
          <w:rFonts w:hint="eastAsia"/>
          <w:lang w:val="en-US"/>
        </w:rPr>
      </w:pPr>
      <w:r w:rsidRPr="00556F16">
        <w:rPr>
          <w:rFonts w:hint="eastAsia"/>
          <w:lang w:val="en-US"/>
        </w:rPr>
        <w:t>參考：劉文鵬：《清代驛傳及其與疆域形成關係之研究》。北京：中國人民大學出版社，</w:t>
      </w:r>
      <w:r w:rsidRPr="00556F16">
        <w:rPr>
          <w:rFonts w:hint="eastAsia"/>
          <w:lang w:val="en-US"/>
        </w:rPr>
        <w:t>2004</w:t>
      </w:r>
      <w:r w:rsidRPr="00556F16">
        <w:rPr>
          <w:rFonts w:hint="eastAsia"/>
          <w:lang w:val="en-US"/>
        </w:rPr>
        <w:t>年。</w:t>
      </w:r>
    </w:p>
    <w:p w14:paraId="1C00E65C" w14:textId="77777777" w:rsidR="00556F16" w:rsidRPr="00556F16" w:rsidRDefault="00556F16" w:rsidP="00556F16">
      <w:pPr>
        <w:rPr>
          <w:lang w:val="en-US"/>
        </w:rPr>
      </w:pPr>
    </w:p>
    <w:p w14:paraId="69922306" w14:textId="77777777" w:rsidR="00556F16" w:rsidRPr="00556F16" w:rsidRDefault="00556F16" w:rsidP="00556F16">
      <w:pPr>
        <w:rPr>
          <w:rFonts w:hint="eastAsia"/>
          <w:lang w:val="en-US"/>
        </w:rPr>
      </w:pPr>
      <w:r w:rsidRPr="00556F16">
        <w:rPr>
          <w:rFonts w:hint="eastAsia"/>
          <w:lang w:val="en-US"/>
        </w:rPr>
        <w:t>六、驛傳同時暴露十全武功的限制</w:t>
      </w:r>
    </w:p>
    <w:p w14:paraId="26568196" w14:textId="77777777" w:rsidR="00556F16" w:rsidRPr="00556F16" w:rsidRDefault="00556F16" w:rsidP="00556F16">
      <w:pPr>
        <w:rPr>
          <w:lang w:val="en-US"/>
        </w:rPr>
      </w:pPr>
    </w:p>
    <w:p w14:paraId="5FB61A40" w14:textId="77777777" w:rsidR="00556F16" w:rsidRPr="00556F16" w:rsidRDefault="00556F16" w:rsidP="00556F16">
      <w:pPr>
        <w:rPr>
          <w:rFonts w:hint="eastAsia"/>
          <w:lang w:val="en-US"/>
        </w:rPr>
      </w:pPr>
      <w:r w:rsidRPr="00556F16">
        <w:rPr>
          <w:rFonts w:hint="eastAsia"/>
          <w:lang w:val="en-US"/>
        </w:rPr>
        <w:t>十全武功雖然顯示乾隆朝中央集權強大，但驛傳也暴露它的限制。戰場距離京師越遠，地形越複雜，文書傳遞的時間差就越明顯。即使清代有火票、勘合、里程速限、驛站接遞和追責制度，也不能完全消除山路、風雪、海峽、戰場變化和前線選擇性呈報造成的延遲。因此，乾隆的「指授方略」並不是即時指揮，而是建立在延遲軍報之上的遠距離判斷。皇帝能控制前線，但這種控制有時間差，也依賴前線將領如何呈報。</w:t>
      </w:r>
    </w:p>
    <w:p w14:paraId="681A0362" w14:textId="77777777" w:rsidR="00556F16" w:rsidRPr="00556F16" w:rsidRDefault="00556F16" w:rsidP="00556F16">
      <w:pPr>
        <w:rPr>
          <w:lang w:val="en-US"/>
        </w:rPr>
      </w:pPr>
    </w:p>
    <w:p w14:paraId="4900A34A" w14:textId="77777777" w:rsidR="00556F16" w:rsidRPr="00556F16" w:rsidRDefault="00556F16" w:rsidP="00556F16">
      <w:pPr>
        <w:rPr>
          <w:rFonts w:hint="eastAsia"/>
          <w:lang w:val="en-US"/>
        </w:rPr>
      </w:pPr>
      <w:r w:rsidRPr="00556F16">
        <w:rPr>
          <w:rFonts w:hint="eastAsia"/>
          <w:lang w:val="en-US"/>
        </w:rPr>
        <w:t>參考：張正樺：〈清乾隆朝驛傳制度之研究〉。國立臺灣師範大學歷史學系碩士論文，</w:t>
      </w:r>
      <w:r w:rsidRPr="00556F16">
        <w:rPr>
          <w:rFonts w:hint="eastAsia"/>
          <w:lang w:val="en-US"/>
        </w:rPr>
        <w:t>2008</w:t>
      </w:r>
      <w:r w:rsidRPr="00556F16">
        <w:rPr>
          <w:rFonts w:hint="eastAsia"/>
          <w:lang w:val="en-US"/>
        </w:rPr>
        <w:t>年。</w:t>
      </w:r>
    </w:p>
    <w:p w14:paraId="38851BCF" w14:textId="77777777" w:rsidR="00556F16" w:rsidRPr="00556F16" w:rsidRDefault="00556F16" w:rsidP="00556F16">
      <w:pPr>
        <w:rPr>
          <w:lang w:val="en-US"/>
        </w:rPr>
      </w:pPr>
    </w:p>
    <w:p w14:paraId="6588AA71" w14:textId="77777777" w:rsidR="00556F16" w:rsidRPr="00556F16" w:rsidRDefault="00556F16" w:rsidP="00556F16">
      <w:pPr>
        <w:rPr>
          <w:rFonts w:hint="eastAsia"/>
          <w:lang w:val="en-US"/>
        </w:rPr>
      </w:pPr>
      <w:r w:rsidRPr="00556F16">
        <w:rPr>
          <w:rFonts w:hint="eastAsia"/>
          <w:lang w:val="en-US"/>
        </w:rPr>
        <w:t>七、林爽文戰爭最能顯示驛傳與十全武功的矛盾</w:t>
      </w:r>
    </w:p>
    <w:p w14:paraId="46FF8D83" w14:textId="77777777" w:rsidR="00556F16" w:rsidRPr="00556F16" w:rsidRDefault="00556F16" w:rsidP="00556F16">
      <w:pPr>
        <w:rPr>
          <w:lang w:val="en-US"/>
        </w:rPr>
      </w:pPr>
    </w:p>
    <w:p w14:paraId="54E4B9F9" w14:textId="77777777" w:rsidR="00556F16" w:rsidRPr="00556F16" w:rsidRDefault="00556F16" w:rsidP="00556F16">
      <w:pPr>
        <w:rPr>
          <w:rFonts w:hint="eastAsia"/>
          <w:lang w:val="en-US"/>
        </w:rPr>
      </w:pPr>
      <w:r w:rsidRPr="00556F16">
        <w:rPr>
          <w:rFonts w:hint="eastAsia"/>
          <w:lang w:val="en-US"/>
        </w:rPr>
        <w:t>林爽文戰爭是十全武功中非常適合分析驛傳的案例，因為戰場在臺灣，文書與軍需不只要經過陸上驛站，還要跨越臺灣海峽。李智君指出，奏摺從臺灣投出，到乾隆的硃批或諭旨返回，往往需要一兩個月。這意味著乾隆在北京收到的戰報經常已經過時，而前線收到的命令也可能落後於戰場變化。林爽文起事初期，清廷低估戰局，派黃仕簡、任承恩分路渡臺；中期常青坐守府城、諸羅久圍不解；後期乾隆改派福康安，實際上就是把可信任的欽差大員派到前線，讓情報判斷前線化，以減少遠距離驛傳延遲造成的問題。</w:t>
      </w:r>
    </w:p>
    <w:p w14:paraId="65BF6810" w14:textId="77777777" w:rsidR="00556F16" w:rsidRPr="00556F16" w:rsidRDefault="00556F16" w:rsidP="00556F16">
      <w:pPr>
        <w:rPr>
          <w:lang w:val="en-US"/>
        </w:rPr>
      </w:pPr>
    </w:p>
    <w:p w14:paraId="7B080926" w14:textId="77777777" w:rsidR="00556F16" w:rsidRPr="00556F16" w:rsidRDefault="00556F16" w:rsidP="00556F16">
      <w:pPr>
        <w:rPr>
          <w:rFonts w:hint="eastAsia"/>
          <w:lang w:val="en-US"/>
        </w:rPr>
      </w:pPr>
      <w:r w:rsidRPr="00556F16">
        <w:rPr>
          <w:rFonts w:hint="eastAsia"/>
          <w:lang w:val="en-US"/>
        </w:rPr>
        <w:t>參考：李智君：〈清代大陸兵力對臺灣的跨海投送——以乾隆朝平定林爽文的戰爭為例〉，《南國學術》，</w:t>
      </w:r>
      <w:r w:rsidRPr="00556F16">
        <w:rPr>
          <w:rFonts w:hint="eastAsia"/>
          <w:lang w:val="en-US"/>
        </w:rPr>
        <w:t>2021</w:t>
      </w:r>
      <w:r w:rsidRPr="00556F16">
        <w:rPr>
          <w:rFonts w:hint="eastAsia"/>
          <w:lang w:val="en-US"/>
        </w:rPr>
        <w:t>年第</w:t>
      </w:r>
      <w:r w:rsidRPr="00556F16">
        <w:rPr>
          <w:rFonts w:hint="eastAsia"/>
          <w:lang w:val="en-US"/>
        </w:rPr>
        <w:t>1</w:t>
      </w:r>
      <w:r w:rsidRPr="00556F16">
        <w:rPr>
          <w:rFonts w:hint="eastAsia"/>
          <w:lang w:val="en-US"/>
        </w:rPr>
        <w:t>期。</w:t>
      </w:r>
    </w:p>
    <w:p w14:paraId="7E53E0C0" w14:textId="77777777" w:rsidR="00556F16" w:rsidRPr="00556F16" w:rsidRDefault="00556F16" w:rsidP="00556F16">
      <w:pPr>
        <w:rPr>
          <w:lang w:val="en-US"/>
        </w:rPr>
      </w:pPr>
    </w:p>
    <w:p w14:paraId="72E21FCE" w14:textId="77777777" w:rsidR="00556F16" w:rsidRPr="00556F16" w:rsidRDefault="00556F16" w:rsidP="00556F16">
      <w:pPr>
        <w:rPr>
          <w:rFonts w:hint="eastAsia"/>
          <w:lang w:val="en-US"/>
        </w:rPr>
      </w:pPr>
      <w:r w:rsidRPr="00556F16">
        <w:rPr>
          <w:rFonts w:hint="eastAsia"/>
          <w:lang w:val="en-US"/>
        </w:rPr>
        <w:t>八、可直接放入論文的表述</w:t>
      </w:r>
    </w:p>
    <w:p w14:paraId="67EB1DFD" w14:textId="77777777" w:rsidR="00556F16" w:rsidRPr="00556F16" w:rsidRDefault="00556F16" w:rsidP="00556F16">
      <w:pPr>
        <w:rPr>
          <w:lang w:val="en-US"/>
        </w:rPr>
      </w:pPr>
    </w:p>
    <w:p w14:paraId="7D478EAB" w14:textId="77777777" w:rsidR="00944811" w:rsidRDefault="00556F16" w:rsidP="00556F16">
      <w:pPr>
        <w:rPr>
          <w:lang w:val="en-US"/>
        </w:rPr>
      </w:pPr>
      <w:r w:rsidRPr="00556F16">
        <w:rPr>
          <w:rFonts w:hint="eastAsia"/>
          <w:lang w:val="en-US"/>
        </w:rPr>
        <w:t>清代驛傳與乾隆十全武功的關係，並不只是文書傳遞的技術問題，而是乾隆戰爭治理的核心條件。十全武功戰場分布遼闊，乾隆要在京師掌握前線戰況、調兵催餉、換將賞罰，必須依靠驛傳把奏摺、軍報和軍需文書送入軍機處，再透過廷寄上諭和硃批把命令傳回前線。驛傳因此支撐了乾隆「指授方略」的皇帝形象，也使邊疆和戰場能被納入中央資訊網絡。然而，驛傳同時暴露遠距離戰爭治理的限制：軍報與上諭必然存在時間差，前線將領也可能因掌握第一手資訊而擁有選擇性呈報和自主判斷的空間。林爽文戰爭尤其明顯，臺灣海峽使奏摺與諭旨往返常需一兩個月，導致乾隆的戰略判斷經常建立在延遲資訊之上。福康安抵臺後能迅速扭轉戰局，正因乾隆把可信任的中央代理人派到前線，使情報判斷、軍事部署與地方動員在戰場上即時整合。</w:t>
      </w:r>
    </w:p>
    <w:p w14:paraId="539BA5B7" w14:textId="77777777" w:rsidR="00944811" w:rsidRDefault="00944811">
      <w:pPr>
        <w:rPr>
          <w:lang w:val="en-US"/>
        </w:rPr>
      </w:pPr>
      <w:r>
        <w:rPr>
          <w:lang w:val="en-US"/>
        </w:rPr>
        <w:br w:type="page"/>
      </w:r>
    </w:p>
    <w:p w14:paraId="7E92B00E" w14:textId="77777777" w:rsidR="00944811" w:rsidRPr="00944811" w:rsidRDefault="00944811" w:rsidP="00944811">
      <w:pPr>
        <w:rPr>
          <w:rFonts w:hint="eastAsia"/>
          <w:lang w:val="en-US"/>
        </w:rPr>
      </w:pPr>
      <w:r w:rsidRPr="00944811">
        <w:rPr>
          <w:rFonts w:hint="eastAsia"/>
          <w:lang w:val="en-US"/>
        </w:rPr>
        <w:lastRenderedPageBreak/>
        <w:t>有，但這三份驛傳材料中，真正可稱為「乾隆十全武功</w:t>
      </w:r>
      <w:r w:rsidRPr="00944811">
        <w:rPr>
          <w:rFonts w:hint="eastAsia"/>
          <w:lang w:val="en-US"/>
        </w:rPr>
        <w:t xml:space="preserve"> </w:t>
      </w:r>
      <w:r w:rsidRPr="00944811">
        <w:rPr>
          <w:rFonts w:hint="eastAsia"/>
          <w:lang w:val="en-US"/>
        </w:rPr>
        <w:t>×</w:t>
      </w:r>
      <w:r w:rsidRPr="00944811">
        <w:rPr>
          <w:rFonts w:hint="eastAsia"/>
          <w:lang w:val="en-US"/>
        </w:rPr>
        <w:t xml:space="preserve"> </w:t>
      </w:r>
      <w:r w:rsidRPr="00944811">
        <w:rPr>
          <w:rFonts w:hint="eastAsia"/>
          <w:lang w:val="en-US"/>
        </w:rPr>
        <w:t>驛傳」的</w:t>
      </w:r>
      <w:r w:rsidRPr="00944811">
        <w:rPr>
          <w:rFonts w:hint="eastAsia"/>
          <w:lang w:val="en-US"/>
        </w:rPr>
        <w:t xml:space="preserve"> case study </w:t>
      </w:r>
      <w:r w:rsidRPr="00944811">
        <w:rPr>
          <w:rFonts w:hint="eastAsia"/>
          <w:lang w:val="en-US"/>
        </w:rPr>
        <w:t>主要有三組：新疆／準噶爾、西藏／廓爾喀、臺灣／林爽文。</w:t>
      </w:r>
    </w:p>
    <w:p w14:paraId="5C79046B" w14:textId="77777777" w:rsidR="00944811" w:rsidRPr="00944811" w:rsidRDefault="00944811" w:rsidP="00944811">
      <w:pPr>
        <w:rPr>
          <w:lang w:val="en-US"/>
        </w:rPr>
      </w:pPr>
    </w:p>
    <w:p w14:paraId="29AB55F6" w14:textId="77777777" w:rsidR="00944811" w:rsidRPr="00944811" w:rsidRDefault="00944811" w:rsidP="00944811">
      <w:pPr>
        <w:rPr>
          <w:rFonts w:hint="eastAsia"/>
          <w:lang w:val="en-US"/>
        </w:rPr>
      </w:pPr>
      <w:r w:rsidRPr="00944811">
        <w:rPr>
          <w:rFonts w:hint="eastAsia"/>
          <w:lang w:val="en-US"/>
        </w:rPr>
        <w:t>一、新疆／準噶爾戰爭：驛傳被戰爭推動，也會反過來影響戰局</w:t>
      </w:r>
    </w:p>
    <w:p w14:paraId="2D0D9715" w14:textId="77777777" w:rsidR="00944811" w:rsidRPr="00944811" w:rsidRDefault="00944811" w:rsidP="00944811">
      <w:pPr>
        <w:rPr>
          <w:lang w:val="en-US"/>
        </w:rPr>
      </w:pPr>
    </w:p>
    <w:p w14:paraId="7D69DCDD" w14:textId="77777777" w:rsidR="00944811" w:rsidRPr="00944811" w:rsidRDefault="00944811" w:rsidP="00944811">
      <w:pPr>
        <w:rPr>
          <w:lang w:val="en-US"/>
        </w:rPr>
      </w:pPr>
      <w:r w:rsidRPr="00944811">
        <w:rPr>
          <w:rFonts w:hint="eastAsia"/>
          <w:lang w:val="en-US"/>
        </w:rPr>
        <w:t>劉文鵬最明確提供的</w:t>
      </w:r>
      <w:r w:rsidRPr="00944811">
        <w:rPr>
          <w:lang w:val="en-US"/>
        </w:rPr>
        <w:t xml:space="preserve"> case study </w:t>
      </w:r>
      <w:r w:rsidRPr="00944811">
        <w:rPr>
          <w:rFonts w:hint="eastAsia"/>
          <w:lang w:val="en-US"/>
        </w:rPr>
        <w:t>是清朝西北用兵，尤其是準噶爾戰爭與新疆臺站的建立。作者指出，清朝與準噶爾長期作戰，促使北京與新疆之間、以及新疆內部各路臺站逐步設置和完善。康熙時為準備準噶爾戰爭，清廷安設內蒙古五路臺站；雍正時又進一步完善通往喀爾喀蒙古的阿爾泰軍臺。到乾隆平定準噶爾時，驛傳已成為清軍進入西北、聯絡中央與前線的重要基礎。這個案例最能說明「戰爭促進驛傳發展」：兵鋒所至，臺站隨之延伸，戰區被逐步納入清廷的通信與軍事控制網絡。頁碼可見於劉文鵬書中第七章相關段落，約頁</w:t>
      </w:r>
      <w:r w:rsidRPr="00944811">
        <w:rPr>
          <w:lang w:val="en-US"/>
        </w:rPr>
        <w:t>310</w:t>
      </w:r>
      <w:r w:rsidRPr="00944811">
        <w:rPr>
          <w:rFonts w:hint="eastAsia"/>
          <w:lang w:val="en-US"/>
        </w:rPr>
        <w:t>。</w:t>
      </w:r>
      <w:r w:rsidRPr="00944811">
        <w:rPr>
          <w:lang w:val="en-US"/>
        </w:rPr>
        <w:t xml:space="preserve"> ￼Liu_Wenpeng￼,￼Liu_Wenpeng_zhu_etc.)￼(z-library.sk,_1lib.sk,_z-lib.sk).txt￼</w:t>
      </w:r>
    </w:p>
    <w:p w14:paraId="614AFB20" w14:textId="77777777" w:rsidR="00944811" w:rsidRPr="00944811" w:rsidRDefault="00944811" w:rsidP="00944811">
      <w:pPr>
        <w:rPr>
          <w:lang w:val="en-US"/>
        </w:rPr>
      </w:pPr>
    </w:p>
    <w:p w14:paraId="1490E999" w14:textId="77777777" w:rsidR="00944811" w:rsidRPr="00944811" w:rsidRDefault="00944811" w:rsidP="00944811">
      <w:pPr>
        <w:rPr>
          <w:rFonts w:hint="eastAsia"/>
          <w:lang w:val="en-US"/>
        </w:rPr>
      </w:pPr>
      <w:r w:rsidRPr="00944811">
        <w:rPr>
          <w:rFonts w:hint="eastAsia"/>
          <w:lang w:val="en-US"/>
        </w:rPr>
        <w:t>參考：劉文鵬：《清代驛傳及其與疆域形成關係之研究》。北京：中國人民大學出版社，</w:t>
      </w:r>
      <w:r w:rsidRPr="00944811">
        <w:rPr>
          <w:rFonts w:hint="eastAsia"/>
          <w:lang w:val="en-US"/>
        </w:rPr>
        <w:t>2004</w:t>
      </w:r>
      <w:r w:rsidRPr="00944811">
        <w:rPr>
          <w:rFonts w:hint="eastAsia"/>
          <w:lang w:val="en-US"/>
        </w:rPr>
        <w:t>年，頁</w:t>
      </w:r>
      <w:r w:rsidRPr="00944811">
        <w:rPr>
          <w:rFonts w:hint="eastAsia"/>
          <w:lang w:val="en-US"/>
        </w:rPr>
        <w:t>310</w:t>
      </w:r>
      <w:r w:rsidRPr="00944811">
        <w:rPr>
          <w:rFonts w:hint="eastAsia"/>
          <w:lang w:val="en-US"/>
        </w:rPr>
        <w:t>。</w:t>
      </w:r>
    </w:p>
    <w:p w14:paraId="165E466F" w14:textId="77777777" w:rsidR="00944811" w:rsidRPr="00944811" w:rsidRDefault="00944811" w:rsidP="00944811">
      <w:pPr>
        <w:rPr>
          <w:lang w:val="en-US"/>
        </w:rPr>
      </w:pPr>
    </w:p>
    <w:p w14:paraId="39C0DE7A" w14:textId="77777777" w:rsidR="00944811" w:rsidRPr="00944811" w:rsidRDefault="00944811" w:rsidP="00944811">
      <w:pPr>
        <w:rPr>
          <w:rFonts w:hint="eastAsia"/>
          <w:lang w:val="en-US"/>
        </w:rPr>
      </w:pPr>
      <w:r w:rsidRPr="00944811">
        <w:rPr>
          <w:rFonts w:hint="eastAsia"/>
          <w:lang w:val="en-US"/>
        </w:rPr>
        <w:t>二、阿睦爾撒納與青袞雜卜「撤驛之變」：驛傳中斷會直接造成軍事被動</w:t>
      </w:r>
    </w:p>
    <w:p w14:paraId="3723B31B" w14:textId="77777777" w:rsidR="00944811" w:rsidRPr="00944811" w:rsidRDefault="00944811" w:rsidP="00944811">
      <w:pPr>
        <w:rPr>
          <w:lang w:val="en-US"/>
        </w:rPr>
      </w:pPr>
    </w:p>
    <w:p w14:paraId="6F9AE2E8" w14:textId="77777777" w:rsidR="00944811" w:rsidRPr="00944811" w:rsidRDefault="00944811" w:rsidP="00944811">
      <w:pPr>
        <w:rPr>
          <w:lang w:val="en-US"/>
        </w:rPr>
      </w:pPr>
      <w:r w:rsidRPr="00944811">
        <w:rPr>
          <w:rFonts w:hint="eastAsia"/>
          <w:lang w:val="en-US"/>
        </w:rPr>
        <w:t>劉文鵬還把阿睦爾撒納復叛與青袞雜卜撤驛作為驛傳影響戰爭進程的例子。乾隆時期，清軍進入伊犁後，阿睦爾撒納復叛，留駐北疆的清軍受攻擊，而首當其衝的就是清軍辛苦建立的臺站。臺站被搶、人員被殺，喀爾喀蒙古青袞雜卜又在阿睦爾撒納煽動下撤去所轄十幾處驛站的人員與馬匹，形成「撤驛之變」。結果是清軍文報阻斷、消息不通，與中央失去聯繫，陷入被動。這是非常好的</w:t>
      </w:r>
      <w:r w:rsidRPr="00944811">
        <w:rPr>
          <w:lang w:val="en-US"/>
        </w:rPr>
        <w:t xml:space="preserve"> case study</w:t>
      </w:r>
      <w:r w:rsidRPr="00944811">
        <w:rPr>
          <w:rFonts w:hint="eastAsia"/>
          <w:lang w:val="en-US"/>
        </w:rPr>
        <w:t>，因為它不是只說驛傳「支援」戰爭，而是具體顯示：一旦驛站被破壞，中央—前線聯繫中斷，戰局會立即惡化。頁碼約頁</w:t>
      </w:r>
      <w:r w:rsidRPr="00944811">
        <w:rPr>
          <w:lang w:val="en-US"/>
        </w:rPr>
        <w:t>310–311</w:t>
      </w:r>
      <w:r w:rsidRPr="00944811">
        <w:rPr>
          <w:rFonts w:hint="eastAsia"/>
          <w:lang w:val="en-US"/>
        </w:rPr>
        <w:t>。</w:t>
      </w:r>
      <w:r w:rsidRPr="00944811">
        <w:rPr>
          <w:lang w:val="en-US"/>
        </w:rPr>
        <w:t xml:space="preserve"> ￼Liu_Wenpeng￼,￼Liu_Wenpeng_zhu_etc.)￼(z-library.sk,_1lib.sk,_z-lib.sk).txt￼</w:t>
      </w:r>
    </w:p>
    <w:p w14:paraId="23FFBECA" w14:textId="77777777" w:rsidR="00944811" w:rsidRPr="00944811" w:rsidRDefault="00944811" w:rsidP="00944811">
      <w:pPr>
        <w:rPr>
          <w:lang w:val="en-US"/>
        </w:rPr>
      </w:pPr>
    </w:p>
    <w:p w14:paraId="2547236D" w14:textId="77777777" w:rsidR="00944811" w:rsidRPr="00944811" w:rsidRDefault="00944811" w:rsidP="00944811">
      <w:pPr>
        <w:rPr>
          <w:rFonts w:hint="eastAsia"/>
          <w:lang w:val="en-US"/>
        </w:rPr>
      </w:pPr>
      <w:r w:rsidRPr="00944811">
        <w:rPr>
          <w:rFonts w:hint="eastAsia"/>
          <w:lang w:val="en-US"/>
        </w:rPr>
        <w:t>參考：劉文鵬：《清代驛傳及其與疆域形成關係之研究》。北京：中國人民大學出版社，</w:t>
      </w:r>
      <w:r w:rsidRPr="00944811">
        <w:rPr>
          <w:rFonts w:hint="eastAsia"/>
          <w:lang w:val="en-US"/>
        </w:rPr>
        <w:t>2004</w:t>
      </w:r>
      <w:r w:rsidRPr="00944811">
        <w:rPr>
          <w:rFonts w:hint="eastAsia"/>
          <w:lang w:val="en-US"/>
        </w:rPr>
        <w:t>年，頁</w:t>
      </w:r>
      <w:r w:rsidRPr="00944811">
        <w:rPr>
          <w:rFonts w:hint="eastAsia"/>
          <w:lang w:val="en-US"/>
        </w:rPr>
        <w:t>310</w:t>
      </w:r>
      <w:r w:rsidRPr="00944811">
        <w:rPr>
          <w:rFonts w:hint="eastAsia"/>
          <w:lang w:val="en-US"/>
        </w:rPr>
        <w:t>–</w:t>
      </w:r>
      <w:r w:rsidRPr="00944811">
        <w:rPr>
          <w:rFonts w:hint="eastAsia"/>
          <w:lang w:val="en-US"/>
        </w:rPr>
        <w:t>311</w:t>
      </w:r>
      <w:r w:rsidRPr="00944811">
        <w:rPr>
          <w:rFonts w:hint="eastAsia"/>
          <w:lang w:val="en-US"/>
        </w:rPr>
        <w:t>。</w:t>
      </w:r>
    </w:p>
    <w:p w14:paraId="3526D07C" w14:textId="77777777" w:rsidR="00944811" w:rsidRPr="00944811" w:rsidRDefault="00944811" w:rsidP="00944811">
      <w:pPr>
        <w:rPr>
          <w:lang w:val="en-US"/>
        </w:rPr>
      </w:pPr>
    </w:p>
    <w:p w14:paraId="2D18EE41" w14:textId="77777777" w:rsidR="00944811" w:rsidRPr="00944811" w:rsidRDefault="00944811" w:rsidP="00944811">
      <w:pPr>
        <w:rPr>
          <w:rFonts w:hint="eastAsia"/>
          <w:lang w:val="en-US"/>
        </w:rPr>
      </w:pPr>
      <w:r w:rsidRPr="00944811">
        <w:rPr>
          <w:rFonts w:hint="eastAsia"/>
          <w:lang w:val="en-US"/>
        </w:rPr>
        <w:t>三、西藏／廓爾喀：戰爭使青海入藏臺路重新被建立</w:t>
      </w:r>
    </w:p>
    <w:p w14:paraId="3078F8D9" w14:textId="77777777" w:rsidR="00944811" w:rsidRPr="00944811" w:rsidRDefault="00944811" w:rsidP="00944811">
      <w:pPr>
        <w:rPr>
          <w:lang w:val="en-US"/>
        </w:rPr>
      </w:pPr>
    </w:p>
    <w:p w14:paraId="2BEF7061" w14:textId="77777777" w:rsidR="00944811" w:rsidRPr="00944811" w:rsidRDefault="00944811" w:rsidP="00944811">
      <w:pPr>
        <w:rPr>
          <w:lang w:val="en-US"/>
        </w:rPr>
      </w:pPr>
      <w:r w:rsidRPr="00944811">
        <w:rPr>
          <w:rFonts w:hint="eastAsia"/>
          <w:lang w:val="en-US"/>
        </w:rPr>
        <w:t>西藏也是一個明確</w:t>
      </w:r>
      <w:r w:rsidRPr="00944811">
        <w:rPr>
          <w:lang w:val="en-US"/>
        </w:rPr>
        <w:t xml:space="preserve"> case study</w:t>
      </w:r>
      <w:r w:rsidRPr="00944811">
        <w:rPr>
          <w:rFonts w:hint="eastAsia"/>
          <w:lang w:val="en-US"/>
        </w:rPr>
        <w:t>。劉文鵬指出，清代中央在藏區設置驛傳系統，始於康熙時期用兵西藏；而乾隆晚年為反擊廓爾喀侵擾西藏，福康安率軍入藏時，又決定由青海鋪設臺站，作為清軍主要行軍路線，青海入藏臺路因此得以設置。這個案例的重點是：驛傳不是固定不變的道路，而會因軍事需要重新選線、設臺、備馬和派兵保護。西藏自然環境惡劣，青海、四川兩路的選擇本身就是軍事與通信條件的權衡。相關頁碼見劉文鵬書中頁</w:t>
      </w:r>
      <w:r w:rsidRPr="00944811">
        <w:rPr>
          <w:lang w:val="en-US"/>
        </w:rPr>
        <w:t>117</w:t>
      </w:r>
      <w:r w:rsidRPr="00944811">
        <w:rPr>
          <w:rFonts w:hint="eastAsia"/>
          <w:lang w:val="en-US"/>
        </w:rPr>
        <w:t>及第七章頁</w:t>
      </w:r>
      <w:r w:rsidRPr="00944811">
        <w:rPr>
          <w:lang w:val="en-US"/>
        </w:rPr>
        <w:t>310</w:t>
      </w:r>
      <w:r w:rsidRPr="00944811">
        <w:rPr>
          <w:rFonts w:hint="eastAsia"/>
          <w:lang w:val="en-US"/>
        </w:rPr>
        <w:t>附近。</w:t>
      </w:r>
      <w:r w:rsidRPr="00944811">
        <w:rPr>
          <w:lang w:val="en-US"/>
        </w:rPr>
        <w:t xml:space="preserve"> ￼Liu_Wenpeng￼,￼Liu_Wenpeng_zhu_etc.)￼(z-library.sk,_1lib.sk,_z-lib.sk).txt￼</w:t>
      </w:r>
    </w:p>
    <w:p w14:paraId="1BB70106" w14:textId="77777777" w:rsidR="00944811" w:rsidRPr="00944811" w:rsidRDefault="00944811" w:rsidP="00944811">
      <w:pPr>
        <w:rPr>
          <w:lang w:val="en-US"/>
        </w:rPr>
      </w:pPr>
    </w:p>
    <w:p w14:paraId="56AEF71B" w14:textId="77777777" w:rsidR="00944811" w:rsidRPr="00944811" w:rsidRDefault="00944811" w:rsidP="00944811">
      <w:pPr>
        <w:rPr>
          <w:rFonts w:hint="eastAsia"/>
          <w:lang w:val="en-US"/>
        </w:rPr>
      </w:pPr>
      <w:r w:rsidRPr="00944811">
        <w:rPr>
          <w:rFonts w:hint="eastAsia"/>
          <w:lang w:val="en-US"/>
        </w:rPr>
        <w:lastRenderedPageBreak/>
        <w:t>參考：劉文鵬：《清代驛傳及其與疆域形成關係之研究》。北京：中國人民大學出版社，</w:t>
      </w:r>
      <w:r w:rsidRPr="00944811">
        <w:rPr>
          <w:rFonts w:hint="eastAsia"/>
          <w:lang w:val="en-US"/>
        </w:rPr>
        <w:t>2004</w:t>
      </w:r>
      <w:r w:rsidRPr="00944811">
        <w:rPr>
          <w:rFonts w:hint="eastAsia"/>
          <w:lang w:val="en-US"/>
        </w:rPr>
        <w:t>年，頁</w:t>
      </w:r>
      <w:r w:rsidRPr="00944811">
        <w:rPr>
          <w:rFonts w:hint="eastAsia"/>
          <w:lang w:val="en-US"/>
        </w:rPr>
        <w:t>117</w:t>
      </w:r>
      <w:r w:rsidRPr="00944811">
        <w:rPr>
          <w:rFonts w:hint="eastAsia"/>
          <w:lang w:val="en-US"/>
        </w:rPr>
        <w:t>、</w:t>
      </w:r>
      <w:r w:rsidRPr="00944811">
        <w:rPr>
          <w:rFonts w:hint="eastAsia"/>
          <w:lang w:val="en-US"/>
        </w:rPr>
        <w:t>310</w:t>
      </w:r>
      <w:r w:rsidRPr="00944811">
        <w:rPr>
          <w:rFonts w:hint="eastAsia"/>
          <w:lang w:val="en-US"/>
        </w:rPr>
        <w:t>。</w:t>
      </w:r>
    </w:p>
    <w:p w14:paraId="114A9BEE" w14:textId="77777777" w:rsidR="00944811" w:rsidRPr="00944811" w:rsidRDefault="00944811" w:rsidP="00944811">
      <w:pPr>
        <w:rPr>
          <w:lang w:val="en-US"/>
        </w:rPr>
      </w:pPr>
    </w:p>
    <w:p w14:paraId="764CBA1F" w14:textId="77777777" w:rsidR="00944811" w:rsidRPr="00944811" w:rsidRDefault="00944811" w:rsidP="00944811">
      <w:pPr>
        <w:rPr>
          <w:rFonts w:hint="eastAsia"/>
          <w:lang w:val="en-US"/>
        </w:rPr>
      </w:pPr>
      <w:r w:rsidRPr="00944811">
        <w:rPr>
          <w:rFonts w:hint="eastAsia"/>
          <w:lang w:val="en-US"/>
        </w:rPr>
        <w:t>四、臺灣／林爽文戰爭：福建驛傳網絡、海峽阻隔與軍報延遲</w:t>
      </w:r>
    </w:p>
    <w:p w14:paraId="788D2E18" w14:textId="77777777" w:rsidR="00944811" w:rsidRPr="00944811" w:rsidRDefault="00944811" w:rsidP="00944811">
      <w:pPr>
        <w:rPr>
          <w:lang w:val="en-US"/>
        </w:rPr>
      </w:pPr>
    </w:p>
    <w:p w14:paraId="5B2E5211" w14:textId="77777777" w:rsidR="00944811" w:rsidRPr="00944811" w:rsidRDefault="00944811" w:rsidP="00944811">
      <w:pPr>
        <w:rPr>
          <w:lang w:val="en-US"/>
        </w:rPr>
      </w:pPr>
      <w:r w:rsidRPr="00944811">
        <w:rPr>
          <w:rFonts w:hint="eastAsia"/>
          <w:lang w:val="en-US"/>
        </w:rPr>
        <w:t>張正樺的論文中，與你題目最貼近的</w:t>
      </w:r>
      <w:r w:rsidRPr="00944811">
        <w:rPr>
          <w:lang w:val="en-US"/>
        </w:rPr>
        <w:t xml:space="preserve"> case study </w:t>
      </w:r>
      <w:r w:rsidRPr="00944811">
        <w:rPr>
          <w:rFonts w:hint="eastAsia"/>
          <w:lang w:val="en-US"/>
        </w:rPr>
        <w:t>是臺灣與林爽文戰爭。她指出，乾隆朝十全武功用兵新疆、緬甸、安南、西藏、臺灣等地，緊急軍報與公文往來頻繁，驛傳路線隨兵鋒所至而延伸。對臺灣而言，清代與臺灣關係最密切的是福建省，中央、各省與臺灣往來的公文書，以及兵丁往來臺灣，都必須經過福建驛傳網絡。福建因地形影響，不設驛馬，而以人夫走遞，且兼具陸路驛傳與水路驛傳。這使臺灣軍情傳遞不只是「臺灣—北京」問題，而是「臺灣海峽—福建水陸驛傳—京師」的複合傳遞問題。頁碼見張正樺論文頁</w:t>
      </w:r>
      <w:r w:rsidRPr="00944811">
        <w:rPr>
          <w:lang w:val="en-US"/>
        </w:rPr>
        <w:t>89–90</w:t>
      </w:r>
      <w:r w:rsidRPr="00944811">
        <w:rPr>
          <w:rFonts w:hint="eastAsia"/>
          <w:lang w:val="en-US"/>
        </w:rPr>
        <w:t>。</w:t>
      </w:r>
      <w:r w:rsidRPr="00944811">
        <w:rPr>
          <w:lang w:val="en-US"/>
        </w:rPr>
        <w:t xml:space="preserve"> ￼</w:t>
      </w:r>
    </w:p>
    <w:p w14:paraId="1B0F400D" w14:textId="77777777" w:rsidR="00944811" w:rsidRPr="00944811" w:rsidRDefault="00944811" w:rsidP="00944811">
      <w:pPr>
        <w:rPr>
          <w:lang w:val="en-US"/>
        </w:rPr>
      </w:pPr>
    </w:p>
    <w:p w14:paraId="3318FF73" w14:textId="77777777" w:rsidR="00944811" w:rsidRPr="00944811" w:rsidRDefault="00944811" w:rsidP="00944811">
      <w:pPr>
        <w:rPr>
          <w:rFonts w:hint="eastAsia"/>
          <w:lang w:val="en-US"/>
        </w:rPr>
      </w:pPr>
      <w:r w:rsidRPr="00944811">
        <w:rPr>
          <w:rFonts w:hint="eastAsia"/>
          <w:lang w:val="en-US"/>
        </w:rPr>
        <w:t>參考：張正樺：〈清乾隆朝驛傳制度之研究〉。國立臺灣師範大學歷史學系碩士論文，</w:t>
      </w:r>
      <w:r w:rsidRPr="00944811">
        <w:rPr>
          <w:rFonts w:hint="eastAsia"/>
          <w:lang w:val="en-US"/>
        </w:rPr>
        <w:t>2008</w:t>
      </w:r>
      <w:r w:rsidRPr="00944811">
        <w:rPr>
          <w:rFonts w:hint="eastAsia"/>
          <w:lang w:val="en-US"/>
        </w:rPr>
        <w:t>年，頁</w:t>
      </w:r>
      <w:r w:rsidRPr="00944811">
        <w:rPr>
          <w:rFonts w:hint="eastAsia"/>
          <w:lang w:val="en-US"/>
        </w:rPr>
        <w:t>89</w:t>
      </w:r>
      <w:r w:rsidRPr="00944811">
        <w:rPr>
          <w:rFonts w:hint="eastAsia"/>
          <w:lang w:val="en-US"/>
        </w:rPr>
        <w:t>–</w:t>
      </w:r>
      <w:r w:rsidRPr="00944811">
        <w:rPr>
          <w:rFonts w:hint="eastAsia"/>
          <w:lang w:val="en-US"/>
        </w:rPr>
        <w:t>90</w:t>
      </w:r>
      <w:r w:rsidRPr="00944811">
        <w:rPr>
          <w:rFonts w:hint="eastAsia"/>
          <w:lang w:val="en-US"/>
        </w:rPr>
        <w:t>。</w:t>
      </w:r>
    </w:p>
    <w:p w14:paraId="610CB89D" w14:textId="77777777" w:rsidR="00944811" w:rsidRPr="00944811" w:rsidRDefault="00944811" w:rsidP="00944811">
      <w:pPr>
        <w:rPr>
          <w:lang w:val="en-US"/>
        </w:rPr>
      </w:pPr>
    </w:p>
    <w:p w14:paraId="40135712" w14:textId="77777777" w:rsidR="00944811" w:rsidRPr="00944811" w:rsidRDefault="00944811" w:rsidP="00944811">
      <w:pPr>
        <w:rPr>
          <w:rFonts w:hint="eastAsia"/>
          <w:lang w:val="en-US"/>
        </w:rPr>
      </w:pPr>
      <w:r w:rsidRPr="00944811">
        <w:rPr>
          <w:rFonts w:hint="eastAsia"/>
          <w:lang w:val="en-US"/>
        </w:rPr>
        <w:t>五、林爽文戰爭中的具體軍報阻隔：彰化被佔、正口不通、改由淡水旁港搭船</w:t>
      </w:r>
    </w:p>
    <w:p w14:paraId="410026EE" w14:textId="77777777" w:rsidR="00944811" w:rsidRPr="00944811" w:rsidRDefault="00944811" w:rsidP="00944811">
      <w:pPr>
        <w:rPr>
          <w:lang w:val="en-US"/>
        </w:rPr>
      </w:pPr>
    </w:p>
    <w:p w14:paraId="3DE246B0" w14:textId="77777777" w:rsidR="00944811" w:rsidRPr="00944811" w:rsidRDefault="00944811" w:rsidP="00944811">
      <w:pPr>
        <w:rPr>
          <w:lang w:val="en-US"/>
        </w:rPr>
      </w:pPr>
      <w:r w:rsidRPr="00944811">
        <w:rPr>
          <w:rFonts w:hint="eastAsia"/>
          <w:lang w:val="en-US"/>
        </w:rPr>
        <w:t>張正樺還直接引用林爽文戰爭中的文報困難。材料提到，彰化已被「匪徒竊踞」，通報內地的文稟不能由正口直達，只能因商船飄泊淡水港，派專差搭船馳稟；又說差役楊添從淡水旁港放洋，收入泉州蚶江口後才進城。這些記載非常適合用作林爽文戰爭的驛傳</w:t>
      </w:r>
      <w:r w:rsidRPr="00944811">
        <w:rPr>
          <w:lang w:val="en-US"/>
        </w:rPr>
        <w:t xml:space="preserve"> case study</w:t>
      </w:r>
      <w:r w:rsidRPr="00944811">
        <w:rPr>
          <w:rFonts w:hint="eastAsia"/>
          <w:lang w:val="en-US"/>
        </w:rPr>
        <w:t>，因為它具體顯示臺灣戰場上的文報不是按制度路線順利傳遞，而是受城池失陷、道路梗塞、港口選擇、商船偶然性和海峽交通影響。頁碼見張正樺論文頁</w:t>
      </w:r>
      <w:r w:rsidRPr="00944811">
        <w:rPr>
          <w:lang w:val="en-US"/>
        </w:rPr>
        <w:t>144</w:t>
      </w:r>
      <w:r w:rsidRPr="00944811">
        <w:rPr>
          <w:rFonts w:hint="eastAsia"/>
          <w:lang w:val="en-US"/>
        </w:rPr>
        <w:t>。</w:t>
      </w:r>
      <w:r w:rsidRPr="00944811">
        <w:rPr>
          <w:lang w:val="en-US"/>
        </w:rPr>
        <w:t xml:space="preserve"> ￼</w:t>
      </w:r>
    </w:p>
    <w:p w14:paraId="2CBE99B1" w14:textId="77777777" w:rsidR="00944811" w:rsidRPr="00944811" w:rsidRDefault="00944811" w:rsidP="00944811">
      <w:pPr>
        <w:rPr>
          <w:lang w:val="en-US"/>
        </w:rPr>
      </w:pPr>
    </w:p>
    <w:p w14:paraId="271AE748" w14:textId="77777777" w:rsidR="00944811" w:rsidRPr="00944811" w:rsidRDefault="00944811" w:rsidP="00944811">
      <w:pPr>
        <w:rPr>
          <w:rFonts w:hint="eastAsia"/>
          <w:lang w:val="en-US"/>
        </w:rPr>
      </w:pPr>
      <w:r w:rsidRPr="00944811">
        <w:rPr>
          <w:rFonts w:hint="eastAsia"/>
          <w:lang w:val="en-US"/>
        </w:rPr>
        <w:t>參考：張正樺：〈清乾隆朝驛傳制度之研究〉。國立臺灣師範大學歷史學系碩士論文，</w:t>
      </w:r>
      <w:r w:rsidRPr="00944811">
        <w:rPr>
          <w:rFonts w:hint="eastAsia"/>
          <w:lang w:val="en-US"/>
        </w:rPr>
        <w:t>2008</w:t>
      </w:r>
      <w:r w:rsidRPr="00944811">
        <w:rPr>
          <w:rFonts w:hint="eastAsia"/>
          <w:lang w:val="en-US"/>
        </w:rPr>
        <w:t>年，頁</w:t>
      </w:r>
      <w:r w:rsidRPr="00944811">
        <w:rPr>
          <w:rFonts w:hint="eastAsia"/>
          <w:lang w:val="en-US"/>
        </w:rPr>
        <w:t>144</w:t>
      </w:r>
      <w:r w:rsidRPr="00944811">
        <w:rPr>
          <w:rFonts w:hint="eastAsia"/>
          <w:lang w:val="en-US"/>
        </w:rPr>
        <w:t>。</w:t>
      </w:r>
    </w:p>
    <w:p w14:paraId="4E276FAD" w14:textId="77777777" w:rsidR="00944811" w:rsidRPr="00944811" w:rsidRDefault="00944811" w:rsidP="00944811">
      <w:pPr>
        <w:rPr>
          <w:lang w:val="en-US"/>
        </w:rPr>
      </w:pPr>
    </w:p>
    <w:p w14:paraId="59F4145E" w14:textId="77777777" w:rsidR="00944811" w:rsidRPr="00944811" w:rsidRDefault="00944811" w:rsidP="00944811">
      <w:pPr>
        <w:rPr>
          <w:rFonts w:hint="eastAsia"/>
          <w:lang w:val="en-US"/>
        </w:rPr>
      </w:pPr>
      <w:r w:rsidRPr="00944811">
        <w:rPr>
          <w:rFonts w:hint="eastAsia"/>
          <w:lang w:val="en-US"/>
        </w:rPr>
        <w:t>六、林爽文戰後改革建議：南北兩路增設鋪遞，每三十里一鋪</w:t>
      </w:r>
    </w:p>
    <w:p w14:paraId="03BE2FCC" w14:textId="77777777" w:rsidR="00944811" w:rsidRPr="00944811" w:rsidRDefault="00944811" w:rsidP="00944811">
      <w:pPr>
        <w:rPr>
          <w:lang w:val="en-US"/>
        </w:rPr>
      </w:pPr>
    </w:p>
    <w:p w14:paraId="323C49D3" w14:textId="77777777" w:rsidR="00944811" w:rsidRPr="00944811" w:rsidRDefault="00944811" w:rsidP="00944811">
      <w:pPr>
        <w:rPr>
          <w:lang w:val="en-US"/>
        </w:rPr>
      </w:pPr>
      <w:r w:rsidRPr="00944811">
        <w:rPr>
          <w:rFonts w:hint="eastAsia"/>
          <w:lang w:val="en-US"/>
        </w:rPr>
        <w:t>張正樺也提供了一個戰後制度修正</w:t>
      </w:r>
      <w:r w:rsidRPr="00944811">
        <w:rPr>
          <w:lang w:val="en-US"/>
        </w:rPr>
        <w:t xml:space="preserve"> case</w:t>
      </w:r>
      <w:r w:rsidRPr="00944811">
        <w:rPr>
          <w:rFonts w:hint="eastAsia"/>
          <w:lang w:val="en-US"/>
        </w:rPr>
        <w:t>。她指出，林爽文事件遲遲未平，除了地理阻隔、兵力不足、將領指揮不利等因素外，也與軍報傳遞遲延、臺灣南北兩路信息阻礙不通有關。因此，乾隆五十三年五月，福康安、徐嗣曾在奏摺中建議，臺灣南北兩路應再增設鋪遞，每三十里一鋪，並修治道路船隻以整肅郵政；文報封面也應仿照內地填寫時刻，以備稽考。這是最直接把「林爽文戰爭」和「驛傳制度改良」連起來的</w:t>
      </w:r>
      <w:r w:rsidRPr="00944811">
        <w:rPr>
          <w:lang w:val="en-US"/>
        </w:rPr>
        <w:t xml:space="preserve"> case study</w:t>
      </w:r>
      <w:r w:rsidRPr="00944811">
        <w:rPr>
          <w:rFonts w:hint="eastAsia"/>
          <w:lang w:val="en-US"/>
        </w:rPr>
        <w:t>。頁碼見張正樺論文頁</w:t>
      </w:r>
      <w:r w:rsidRPr="00944811">
        <w:rPr>
          <w:lang w:val="en-US"/>
        </w:rPr>
        <w:t>143–144</w:t>
      </w:r>
      <w:r w:rsidRPr="00944811">
        <w:rPr>
          <w:rFonts w:hint="eastAsia"/>
          <w:lang w:val="en-US"/>
        </w:rPr>
        <w:t>。</w:t>
      </w:r>
      <w:r w:rsidRPr="00944811">
        <w:rPr>
          <w:lang w:val="en-US"/>
        </w:rPr>
        <w:t xml:space="preserve"> ￼</w:t>
      </w:r>
    </w:p>
    <w:p w14:paraId="4DE8FDA4" w14:textId="77777777" w:rsidR="00944811" w:rsidRPr="00944811" w:rsidRDefault="00944811" w:rsidP="00944811">
      <w:pPr>
        <w:rPr>
          <w:lang w:val="en-US"/>
        </w:rPr>
      </w:pPr>
    </w:p>
    <w:p w14:paraId="7E575C2F" w14:textId="77777777" w:rsidR="00944811" w:rsidRPr="00944811" w:rsidRDefault="00944811" w:rsidP="00944811">
      <w:pPr>
        <w:rPr>
          <w:rFonts w:hint="eastAsia"/>
          <w:lang w:val="en-US"/>
        </w:rPr>
      </w:pPr>
      <w:r w:rsidRPr="00944811">
        <w:rPr>
          <w:rFonts w:hint="eastAsia"/>
          <w:lang w:val="en-US"/>
        </w:rPr>
        <w:t>參考：張正樺：〈清乾隆朝驛傳制度之研究〉。國立臺灣師範大學歷史學系碩士論文，</w:t>
      </w:r>
      <w:r w:rsidRPr="00944811">
        <w:rPr>
          <w:rFonts w:hint="eastAsia"/>
          <w:lang w:val="en-US"/>
        </w:rPr>
        <w:t>2008</w:t>
      </w:r>
      <w:r w:rsidRPr="00944811">
        <w:rPr>
          <w:rFonts w:hint="eastAsia"/>
          <w:lang w:val="en-US"/>
        </w:rPr>
        <w:t>年，頁</w:t>
      </w:r>
      <w:r w:rsidRPr="00944811">
        <w:rPr>
          <w:rFonts w:hint="eastAsia"/>
          <w:lang w:val="en-US"/>
        </w:rPr>
        <w:t>143</w:t>
      </w:r>
      <w:r w:rsidRPr="00944811">
        <w:rPr>
          <w:rFonts w:hint="eastAsia"/>
          <w:lang w:val="en-US"/>
        </w:rPr>
        <w:t>–</w:t>
      </w:r>
      <w:r w:rsidRPr="00944811">
        <w:rPr>
          <w:rFonts w:hint="eastAsia"/>
          <w:lang w:val="en-US"/>
        </w:rPr>
        <w:t>144</w:t>
      </w:r>
      <w:r w:rsidRPr="00944811">
        <w:rPr>
          <w:rFonts w:hint="eastAsia"/>
          <w:lang w:val="en-US"/>
        </w:rPr>
        <w:t>。</w:t>
      </w:r>
    </w:p>
    <w:p w14:paraId="78786E95" w14:textId="77777777" w:rsidR="00944811" w:rsidRPr="00944811" w:rsidRDefault="00944811" w:rsidP="00944811">
      <w:pPr>
        <w:rPr>
          <w:lang w:val="en-US"/>
        </w:rPr>
      </w:pPr>
    </w:p>
    <w:p w14:paraId="3F373F8B" w14:textId="77777777" w:rsidR="00944811" w:rsidRPr="00944811" w:rsidRDefault="00944811" w:rsidP="00944811">
      <w:pPr>
        <w:rPr>
          <w:rFonts w:hint="eastAsia"/>
          <w:lang w:val="en-US"/>
        </w:rPr>
      </w:pPr>
      <w:r w:rsidRPr="00944811">
        <w:rPr>
          <w:rFonts w:hint="eastAsia"/>
          <w:lang w:val="en-US"/>
        </w:rPr>
        <w:t>七、乾隆朝整體</w:t>
      </w:r>
      <w:r w:rsidRPr="00944811">
        <w:rPr>
          <w:rFonts w:hint="eastAsia"/>
          <w:lang w:val="en-US"/>
        </w:rPr>
        <w:t xml:space="preserve"> case</w:t>
      </w:r>
      <w:r w:rsidRPr="00944811">
        <w:rPr>
          <w:rFonts w:hint="eastAsia"/>
          <w:lang w:val="en-US"/>
        </w:rPr>
        <w:t>：十全武功使驛傳路線隨軍事擴張而延伸</w:t>
      </w:r>
    </w:p>
    <w:p w14:paraId="458D8340" w14:textId="77777777" w:rsidR="00944811" w:rsidRPr="00944811" w:rsidRDefault="00944811" w:rsidP="00944811">
      <w:pPr>
        <w:rPr>
          <w:lang w:val="en-US"/>
        </w:rPr>
      </w:pPr>
    </w:p>
    <w:p w14:paraId="60F0FA3A" w14:textId="77777777" w:rsidR="00944811" w:rsidRPr="00944811" w:rsidRDefault="00944811" w:rsidP="00944811">
      <w:pPr>
        <w:rPr>
          <w:lang w:val="en-US"/>
        </w:rPr>
      </w:pPr>
      <w:r w:rsidRPr="00944811">
        <w:rPr>
          <w:rFonts w:hint="eastAsia"/>
          <w:lang w:val="en-US"/>
        </w:rPr>
        <w:t>若不只看單一戰役，張正樺的整篇論文其實把「乾隆朝驛傳制度」本身當作一個大</w:t>
      </w:r>
      <w:r w:rsidRPr="00944811">
        <w:rPr>
          <w:lang w:val="en-US"/>
        </w:rPr>
        <w:t xml:space="preserve"> case</w:t>
      </w:r>
      <w:r w:rsidRPr="00944811">
        <w:rPr>
          <w:rFonts w:hint="eastAsia"/>
          <w:lang w:val="en-US"/>
        </w:rPr>
        <w:t>。她在緒論明確說，選擇乾隆朝作為研究對象，是因為乾隆朝十全武功用兵新疆、緬甸、安南、西藏、臺灣等地，統治版圖更加遼闊；用兵期間，緊急軍報與公文書往來頻繁，驛傳路線隨兵鋒所至而延伸。這可作為你論文的總論依據：十全武功不是只使用既有驛傳，而是推動驛傳不斷向戰場和邊疆延伸；戰後部分軍臺被裁撤，部分則因鞏固統治需要而保留。頁碼見張正樺論文頁</w:t>
      </w:r>
      <w:r w:rsidRPr="00944811">
        <w:rPr>
          <w:lang w:val="en-US"/>
        </w:rPr>
        <w:t>1</w:t>
      </w:r>
      <w:r w:rsidRPr="00944811">
        <w:rPr>
          <w:rFonts w:hint="eastAsia"/>
          <w:lang w:val="en-US"/>
        </w:rPr>
        <w:t>。</w:t>
      </w:r>
      <w:r w:rsidRPr="00944811">
        <w:rPr>
          <w:lang w:val="en-US"/>
        </w:rPr>
        <w:t xml:space="preserve"> ￼</w:t>
      </w:r>
    </w:p>
    <w:p w14:paraId="26A3F701" w14:textId="37E30F68" w:rsidR="00556F16" w:rsidRDefault="00556F16" w:rsidP="00944811">
      <w:pPr>
        <w:rPr>
          <w:rFonts w:asciiTheme="majorEastAsia" w:eastAsiaTheme="majorEastAsia" w:hAnsiTheme="majorEastAsia" w:cstheme="majorBidi"/>
          <w:iCs/>
          <w:color w:val="000000" w:themeColor="text1"/>
          <w:sz w:val="22"/>
          <w:lang w:val="en-US"/>
        </w:rPr>
      </w:pPr>
      <w:r>
        <w:rPr>
          <w:lang w:val="en-US"/>
        </w:rPr>
        <w:br w:type="page"/>
      </w:r>
    </w:p>
    <w:p w14:paraId="649D08B3" w14:textId="7B7084CF" w:rsidR="00556F16" w:rsidRPr="00556F16" w:rsidRDefault="00556F16" w:rsidP="00556F16">
      <w:pPr>
        <w:pStyle w:val="Heading6"/>
        <w:rPr>
          <w:rFonts w:hint="eastAsia"/>
          <w:lang w:val="en-US"/>
        </w:rPr>
      </w:pPr>
      <w:r w:rsidRPr="00556F16">
        <w:rPr>
          <w:rFonts w:hint="eastAsia"/>
          <w:lang w:val="en-US"/>
        </w:rPr>
        <w:lastRenderedPageBreak/>
        <w:t>劉文鵬：《清代驛傳及其與疆域形成關係之研究》。北京：中國人民大學出版社，2004年。</w:t>
      </w:r>
    </w:p>
    <w:p w14:paraId="7763A858" w14:textId="77777777" w:rsidR="00556F16" w:rsidRPr="00556F16" w:rsidRDefault="00556F16" w:rsidP="00556F16">
      <w:pPr>
        <w:pStyle w:val="Heading6"/>
        <w:rPr>
          <w:lang w:val="en-US"/>
        </w:rPr>
      </w:pPr>
    </w:p>
    <w:p w14:paraId="453E38B2" w14:textId="77777777" w:rsidR="00556F16" w:rsidRPr="00556F16" w:rsidRDefault="00556F16" w:rsidP="00556F16">
      <w:pPr>
        <w:pStyle w:val="Heading6"/>
        <w:rPr>
          <w:rFonts w:hint="eastAsia"/>
          <w:lang w:val="en-US"/>
        </w:rPr>
      </w:pPr>
      <w:r w:rsidRPr="00556F16">
        <w:rPr>
          <w:rFonts w:hint="eastAsia"/>
          <w:lang w:val="en-US"/>
        </w:rPr>
        <w:t>一、核心主題</w:t>
      </w:r>
    </w:p>
    <w:p w14:paraId="7F11E0BF" w14:textId="77777777" w:rsidR="00556F16" w:rsidRPr="00556F16" w:rsidRDefault="00556F16" w:rsidP="00556F16">
      <w:pPr>
        <w:pStyle w:val="Heading6"/>
        <w:rPr>
          <w:lang w:val="en-US"/>
        </w:rPr>
      </w:pPr>
    </w:p>
    <w:p w14:paraId="6BE808A7" w14:textId="77777777" w:rsidR="00556F16" w:rsidRPr="00556F16" w:rsidRDefault="00556F16" w:rsidP="00556F16">
      <w:pPr>
        <w:pStyle w:val="Heading6"/>
        <w:rPr>
          <w:lang w:val="en-US"/>
        </w:rPr>
      </w:pPr>
      <w:r w:rsidRPr="00556F16">
        <w:rPr>
          <w:rFonts w:hint="eastAsia"/>
          <w:lang w:val="en-US"/>
        </w:rPr>
        <w:t>《清代驛傳及其與疆域形成關係之研究》主要討論清代驛傳系統如何支撐國家政治控制、軍事行動與疆域形成。作者把驛傳系統視為清代國家信息傳遞的基礎設施，不只是交通制度，也不是單純郵政前身，而是由驛、站、臺、塘、鋪等組成的國家通訊與運輸網絡。它負責三項功能：文報傳遞、官員接待、物資運輸。其中，文報傳遞最能體現清代中央集權，因為皇帝要掌握地方與邊疆情況，必須依靠驛傳系統把奏摺、廷寄、緊要軍報和政令快速送達。</w:t>
      </w:r>
      <w:r w:rsidRPr="00556F16">
        <w:rPr>
          <w:lang w:val="en-US"/>
        </w:rPr>
        <w:t xml:space="preserve"> ￼Liu_Wenpeng￼,￼Liu_Wenpeng_zhu_etc.)￼(z-library.sk,_1lib.sk,_z-lib.sk).txt￼</w:t>
      </w:r>
    </w:p>
    <w:p w14:paraId="3FA0E5E1" w14:textId="77777777" w:rsidR="00556F16" w:rsidRPr="00556F16" w:rsidRDefault="00556F16" w:rsidP="00556F16">
      <w:pPr>
        <w:pStyle w:val="Heading6"/>
        <w:rPr>
          <w:lang w:val="en-US"/>
        </w:rPr>
      </w:pPr>
    </w:p>
    <w:p w14:paraId="1A9FC248" w14:textId="77777777" w:rsidR="00556F16" w:rsidRPr="00556F16" w:rsidRDefault="00556F16" w:rsidP="00556F16">
      <w:pPr>
        <w:pStyle w:val="Heading6"/>
        <w:rPr>
          <w:rFonts w:hint="eastAsia"/>
          <w:lang w:val="en-US"/>
        </w:rPr>
      </w:pPr>
      <w:r w:rsidRPr="00556F16">
        <w:rPr>
          <w:rFonts w:hint="eastAsia"/>
          <w:lang w:val="en-US"/>
        </w:rPr>
        <w:t>二、驛傳系統與政治控制</w:t>
      </w:r>
    </w:p>
    <w:p w14:paraId="7DECF9F4" w14:textId="77777777" w:rsidR="00556F16" w:rsidRPr="00556F16" w:rsidRDefault="00556F16" w:rsidP="00556F16">
      <w:pPr>
        <w:pStyle w:val="Heading6"/>
        <w:rPr>
          <w:lang w:val="en-US"/>
        </w:rPr>
      </w:pPr>
    </w:p>
    <w:p w14:paraId="073DEF85" w14:textId="77777777" w:rsidR="00556F16" w:rsidRPr="00556F16" w:rsidRDefault="00556F16" w:rsidP="00556F16">
      <w:pPr>
        <w:pStyle w:val="Heading6"/>
        <w:rPr>
          <w:lang w:val="en-US"/>
        </w:rPr>
      </w:pPr>
      <w:r w:rsidRPr="00556F16">
        <w:rPr>
          <w:rFonts w:hint="eastAsia"/>
          <w:lang w:val="en-US"/>
        </w:rPr>
        <w:t>作者特別強調，驛傳系統是清代政治控制的技術條件。清代皇帝以奏摺制度和軍機處為核心，建立了高度集中的政治信息處理機制；但奏摺和軍機處只是「信息處理」的一端，真正讓信息能夠流動的，是驛傳系統。換言之，皇帝要「乾綱獨斷」，不能只靠制度上有奏摺、硃批或廷寄，還必須有一套能把地方情報送到京師、再把皇帝命令送回地方的傳遞網絡。作者明確指出，驛傳系統作為政治信息傳遞的載體，與各種公文制度共同構成政治信息傳遞系統，為實現政治控制提供條件。</w:t>
      </w:r>
      <w:r w:rsidRPr="00556F16">
        <w:rPr>
          <w:lang w:val="en-US"/>
        </w:rPr>
        <w:t xml:space="preserve"> ￼Liu_Wenpeng￼,￼Liu_Wenpeng_zhu_etc.)￼(z-library.sk,_1lib.sk,_z-lib.sk).txt￼</w:t>
      </w:r>
    </w:p>
    <w:p w14:paraId="6E1A67C1" w14:textId="77777777" w:rsidR="00556F16" w:rsidRPr="00556F16" w:rsidRDefault="00556F16" w:rsidP="00556F16">
      <w:pPr>
        <w:pStyle w:val="Heading6"/>
        <w:rPr>
          <w:lang w:val="en-US"/>
        </w:rPr>
      </w:pPr>
    </w:p>
    <w:p w14:paraId="060B37ED" w14:textId="77777777" w:rsidR="00556F16" w:rsidRPr="00556F16" w:rsidRDefault="00556F16" w:rsidP="00556F16">
      <w:pPr>
        <w:pStyle w:val="Heading6"/>
        <w:rPr>
          <w:rFonts w:hint="eastAsia"/>
          <w:lang w:val="en-US"/>
        </w:rPr>
      </w:pPr>
      <w:r w:rsidRPr="00556F16">
        <w:rPr>
          <w:rFonts w:hint="eastAsia"/>
          <w:lang w:val="en-US"/>
        </w:rPr>
        <w:t>三、驛、站、臺、塘、鋪的分工</w:t>
      </w:r>
    </w:p>
    <w:p w14:paraId="776D2648" w14:textId="77777777" w:rsidR="00556F16" w:rsidRPr="00556F16" w:rsidRDefault="00556F16" w:rsidP="00556F16">
      <w:pPr>
        <w:pStyle w:val="Heading6"/>
        <w:rPr>
          <w:lang w:val="en-US"/>
        </w:rPr>
      </w:pPr>
    </w:p>
    <w:p w14:paraId="31629849" w14:textId="77777777" w:rsidR="00556F16" w:rsidRPr="00556F16" w:rsidRDefault="00556F16" w:rsidP="00556F16">
      <w:pPr>
        <w:pStyle w:val="Heading6"/>
        <w:rPr>
          <w:lang w:val="en-US"/>
        </w:rPr>
      </w:pPr>
      <w:r w:rsidRPr="00556F16">
        <w:rPr>
          <w:rFonts w:hint="eastAsia"/>
          <w:lang w:val="en-US"/>
        </w:rPr>
        <w:t>清代驛傳系統不是單一制度，而是多種傳遞組織的組合。驛主要設於行省區；臺、站多見於邊疆地區，例如東北、蒙古、新疆、青藏等地；鋪又稱急遞鋪，主要靠人力步行傳遞日常公文；塘則兼具軍事防守和信息傳遞功能，特別常見於軍營文報的傳遞。作者指出，驛站負責中央和省級官員之間有時間限制的緊要文報，如廷寄、緊要奏摺、題本；鋪則負責中央、省級官員以及府州縣之間的日常文報。這種分工使清代能同時處理日常行政和緊急軍政信息。</w:t>
      </w:r>
      <w:r w:rsidRPr="00556F16">
        <w:rPr>
          <w:lang w:val="en-US"/>
        </w:rPr>
        <w:t xml:space="preserve"> ￼Liu_Wenpeng￼,￼Liu_Wenpeng_zhu_etc.)￼(z-library.sk,_1lib.sk,_z-lib.sk).txt￼</w:t>
      </w:r>
    </w:p>
    <w:p w14:paraId="2E78F339" w14:textId="77777777" w:rsidR="00556F16" w:rsidRPr="00556F16" w:rsidRDefault="00556F16" w:rsidP="00556F16">
      <w:pPr>
        <w:pStyle w:val="Heading6"/>
        <w:rPr>
          <w:lang w:val="en-US"/>
        </w:rPr>
      </w:pPr>
    </w:p>
    <w:p w14:paraId="7117AF37" w14:textId="77777777" w:rsidR="00556F16" w:rsidRPr="00556F16" w:rsidRDefault="00556F16" w:rsidP="00556F16">
      <w:pPr>
        <w:pStyle w:val="Heading6"/>
        <w:rPr>
          <w:rFonts w:hint="eastAsia"/>
          <w:lang w:val="en-US"/>
        </w:rPr>
      </w:pPr>
      <w:r w:rsidRPr="00556F16">
        <w:rPr>
          <w:rFonts w:hint="eastAsia"/>
          <w:lang w:val="en-US"/>
        </w:rPr>
        <w:t>四、清代驛傳的特點：三種功能合一</w:t>
      </w:r>
    </w:p>
    <w:p w14:paraId="34A9C532" w14:textId="77777777" w:rsidR="00556F16" w:rsidRPr="00556F16" w:rsidRDefault="00556F16" w:rsidP="00556F16">
      <w:pPr>
        <w:pStyle w:val="Heading6"/>
        <w:rPr>
          <w:lang w:val="en-US"/>
        </w:rPr>
      </w:pPr>
    </w:p>
    <w:p w14:paraId="6FFEDE83" w14:textId="77777777" w:rsidR="00556F16" w:rsidRPr="00556F16" w:rsidRDefault="00556F16" w:rsidP="00556F16">
      <w:pPr>
        <w:pStyle w:val="Heading6"/>
        <w:rPr>
          <w:lang w:val="en-US"/>
        </w:rPr>
      </w:pPr>
      <w:r w:rsidRPr="00556F16">
        <w:rPr>
          <w:rFonts w:hint="eastAsia"/>
          <w:lang w:val="en-US"/>
        </w:rPr>
        <w:t>相比前代，清代驛傳系統的重要特點是功能合一。以前驛站、驛館、遞運所、鋪遞之間常有明顯分工，例如明代驛主要負責文報與官員接待，遞運所負責物資轉運；但清代逐漸把文報傳遞、官員接待、物資運輸合併到驛站體系中。作者認為，清代驛站不只是接待官員的館舍，而是集通訊、交通和運輸於一身的國家基礎設施。這有助於理解為甚麼戰爭時期的驛傳如此重要：它不只送軍報，也可能牽涉兵員、糧餉、軍需和官員行動。</w:t>
      </w:r>
      <w:r w:rsidRPr="00556F16">
        <w:rPr>
          <w:lang w:val="en-US"/>
        </w:rPr>
        <w:t xml:space="preserve"> ￼Liu_Wenpeng￼,￼Liu_Wenpeng_zhu_etc.)￼(z-library.sk,_1lib.sk,_z-lib.sk).txt￼</w:t>
      </w:r>
    </w:p>
    <w:p w14:paraId="1FAB2F25" w14:textId="77777777" w:rsidR="00556F16" w:rsidRPr="00556F16" w:rsidRDefault="00556F16" w:rsidP="00556F16">
      <w:pPr>
        <w:pStyle w:val="Heading6"/>
        <w:rPr>
          <w:lang w:val="en-US"/>
        </w:rPr>
      </w:pPr>
    </w:p>
    <w:p w14:paraId="053C52F8" w14:textId="77777777" w:rsidR="00556F16" w:rsidRPr="00556F16" w:rsidRDefault="00556F16" w:rsidP="00556F16">
      <w:pPr>
        <w:pStyle w:val="Heading6"/>
        <w:rPr>
          <w:rFonts w:hint="eastAsia"/>
          <w:lang w:val="en-US"/>
        </w:rPr>
      </w:pPr>
      <w:r w:rsidRPr="00556F16">
        <w:rPr>
          <w:rFonts w:hint="eastAsia"/>
          <w:lang w:val="en-US"/>
        </w:rPr>
        <w:t>五、驛傳與軍事戰爭</w:t>
      </w:r>
    </w:p>
    <w:p w14:paraId="7647B43B" w14:textId="77777777" w:rsidR="00556F16" w:rsidRPr="00556F16" w:rsidRDefault="00556F16" w:rsidP="00556F16">
      <w:pPr>
        <w:pStyle w:val="Heading6"/>
        <w:rPr>
          <w:lang w:val="en-US"/>
        </w:rPr>
      </w:pPr>
    </w:p>
    <w:p w14:paraId="37DA27DB" w14:textId="77777777" w:rsidR="00556F16" w:rsidRPr="00556F16" w:rsidRDefault="00556F16" w:rsidP="00556F16">
      <w:pPr>
        <w:pStyle w:val="Heading6"/>
        <w:rPr>
          <w:lang w:val="en-US"/>
        </w:rPr>
      </w:pPr>
      <w:r w:rsidRPr="00556F16">
        <w:rPr>
          <w:rFonts w:hint="eastAsia"/>
          <w:lang w:val="en-US"/>
        </w:rPr>
        <w:t>書中很重視驛傳與軍事的關係。作者指出，驛傳系統在軍事戰爭中不可或缺；清代歷次邊疆用兵，都需要靠驛站、軍臺、軍塘來傳遞軍報、調動兵力、運送物資和連接前線與中央。魏源甚至認為，清代戰爭成敗很大程度上取決於驛傳能否高效運轉。這一點對你研究林爽文戰爭很有用：它可以提供一個制度背景，說明軍報傳遞不是普通行政流程，而是戰爭能否被中央掌控的關鍵條件。</w:t>
      </w:r>
      <w:r w:rsidRPr="00556F16">
        <w:rPr>
          <w:lang w:val="en-US"/>
        </w:rPr>
        <w:t xml:space="preserve"> ￼Liu_Wenpeng￼,￼Liu_Wenpeng_zhu_etc.)￼(z-library.sk,_1lib.sk,_z-lib.sk).txt￼</w:t>
      </w:r>
    </w:p>
    <w:p w14:paraId="4737D01B" w14:textId="77777777" w:rsidR="00556F16" w:rsidRPr="00556F16" w:rsidRDefault="00556F16" w:rsidP="00556F16">
      <w:pPr>
        <w:pStyle w:val="Heading6"/>
        <w:rPr>
          <w:lang w:val="en-US"/>
        </w:rPr>
      </w:pPr>
    </w:p>
    <w:p w14:paraId="43376397" w14:textId="77777777" w:rsidR="00556F16" w:rsidRPr="00556F16" w:rsidRDefault="00556F16" w:rsidP="00556F16">
      <w:pPr>
        <w:pStyle w:val="Heading6"/>
        <w:rPr>
          <w:rFonts w:hint="eastAsia"/>
          <w:lang w:val="en-US"/>
        </w:rPr>
      </w:pPr>
      <w:r w:rsidRPr="00556F16">
        <w:rPr>
          <w:rFonts w:hint="eastAsia"/>
          <w:lang w:val="en-US"/>
        </w:rPr>
        <w:t>六、驛傳與疆域形成</w:t>
      </w:r>
    </w:p>
    <w:p w14:paraId="3EF47225" w14:textId="77777777" w:rsidR="00556F16" w:rsidRPr="00556F16" w:rsidRDefault="00556F16" w:rsidP="00556F16">
      <w:pPr>
        <w:pStyle w:val="Heading6"/>
        <w:rPr>
          <w:lang w:val="en-US"/>
        </w:rPr>
      </w:pPr>
    </w:p>
    <w:p w14:paraId="42CBCA8F" w14:textId="77777777" w:rsidR="00556F16" w:rsidRPr="00556F16" w:rsidRDefault="00556F16" w:rsidP="00556F16">
      <w:pPr>
        <w:pStyle w:val="Heading6"/>
        <w:rPr>
          <w:lang w:val="en-US"/>
        </w:rPr>
      </w:pPr>
      <w:r w:rsidRPr="00556F16">
        <w:rPr>
          <w:rFonts w:hint="eastAsia"/>
          <w:lang w:val="en-US"/>
        </w:rPr>
        <w:lastRenderedPageBreak/>
        <w:t>作者把驛傳系統放入清代疆域形成的框架中討論。清代疆域不只是軍事征服或地圖繪製的結果，也需要行政管理和信息傳遞來維持。邊疆地區設置臺站、軍臺、軍塘，使中央能夠把命令傳入邊疆，也能把邊疆情報送回京師。這些交通與通信線路本身就是國家權力進入邊疆的方式。也就是說，驛傳系統不只是「服務疆域」，而是參與了疆域形成：有了穩定的驛傳網絡，中央才能持續管理邊疆、調兵駐防、處理軍政事務，疆域才不只是地圖上的範圍，而是實際被國家制度連接起來的空間。</w:t>
      </w:r>
      <w:r w:rsidRPr="00556F16">
        <w:rPr>
          <w:lang w:val="en-US"/>
        </w:rPr>
        <w:t xml:space="preserve"> ￼Liu_Wenpeng￼,￼Liu_Wenpeng_zhu_etc.)￼(z-library.sk,_1lib.sk,_z-lib.sk).txt￼</w:t>
      </w:r>
    </w:p>
    <w:p w14:paraId="1F26B6FA" w14:textId="77777777" w:rsidR="00556F16" w:rsidRPr="00556F16" w:rsidRDefault="00556F16" w:rsidP="00556F16">
      <w:pPr>
        <w:pStyle w:val="Heading6"/>
        <w:rPr>
          <w:lang w:val="en-US"/>
        </w:rPr>
      </w:pPr>
    </w:p>
    <w:p w14:paraId="2B46654B" w14:textId="77777777" w:rsidR="00556F16" w:rsidRPr="00556F16" w:rsidRDefault="00556F16" w:rsidP="00556F16">
      <w:pPr>
        <w:pStyle w:val="Heading6"/>
        <w:rPr>
          <w:rFonts w:hint="eastAsia"/>
          <w:lang w:val="en-US"/>
        </w:rPr>
      </w:pPr>
      <w:r w:rsidRPr="00556F16">
        <w:rPr>
          <w:rFonts w:hint="eastAsia"/>
          <w:lang w:val="en-US"/>
        </w:rPr>
        <w:t>七、中央集權與信息壟斷</w:t>
      </w:r>
    </w:p>
    <w:p w14:paraId="46A8CB3B" w14:textId="77777777" w:rsidR="00556F16" w:rsidRPr="00556F16" w:rsidRDefault="00556F16" w:rsidP="00556F16">
      <w:pPr>
        <w:pStyle w:val="Heading6"/>
        <w:rPr>
          <w:lang w:val="en-US"/>
        </w:rPr>
      </w:pPr>
    </w:p>
    <w:p w14:paraId="5489803B" w14:textId="77777777" w:rsidR="00556F16" w:rsidRPr="00556F16" w:rsidRDefault="00556F16" w:rsidP="00556F16">
      <w:pPr>
        <w:pStyle w:val="Heading6"/>
        <w:rPr>
          <w:lang w:val="en-US"/>
        </w:rPr>
      </w:pPr>
      <w:r w:rsidRPr="00556F16">
        <w:rPr>
          <w:rFonts w:hint="eastAsia"/>
          <w:lang w:val="en-US"/>
        </w:rPr>
        <w:t>這本書對你最有用的一點，是它把清代中央集權與信息壟斷連在一起。作者指出，權力運作以政治信息的壟斷和先行處理為前提；奏摺制度和軍機處可以看作皇帝壟斷政治信息的重要環節，而驛傳系統則保證皇帝能及時、快速地獲得信息。換言之，清代皇帝權力不是抽象地「很大」，而是通過一套具體的信息傳遞和處理系統來運作。這可以直接補入你的「情報傳遞」章：乾隆能夠指揮十全武功，正是因為奏摺、軍機處和驛傳系統共同構成一套戰時信息網絡。</w:t>
      </w:r>
      <w:r w:rsidRPr="00556F16">
        <w:rPr>
          <w:lang w:val="en-US"/>
        </w:rPr>
        <w:t xml:space="preserve"> ￼Liu_Wenpeng￼,￼Liu_Wenpeng_zhu_etc.)￼(z-library.sk,_1lib.sk,_z-lib.sk).txt￼</w:t>
      </w:r>
    </w:p>
    <w:p w14:paraId="3A09438E" w14:textId="77777777" w:rsidR="00556F16" w:rsidRPr="00556F16" w:rsidRDefault="00556F16" w:rsidP="00556F16">
      <w:pPr>
        <w:pStyle w:val="Heading6"/>
        <w:rPr>
          <w:lang w:val="en-US"/>
        </w:rPr>
      </w:pPr>
    </w:p>
    <w:p w14:paraId="10717C8D" w14:textId="77777777" w:rsidR="00556F16" w:rsidRPr="00556F16" w:rsidRDefault="00556F16" w:rsidP="00556F16">
      <w:pPr>
        <w:pStyle w:val="Heading6"/>
        <w:rPr>
          <w:rFonts w:hint="eastAsia"/>
          <w:lang w:val="en-US"/>
        </w:rPr>
      </w:pPr>
      <w:r w:rsidRPr="00556F16">
        <w:rPr>
          <w:rFonts w:hint="eastAsia"/>
          <w:lang w:val="en-US"/>
        </w:rPr>
        <w:t>八、制度理想與實際限制</w:t>
      </w:r>
    </w:p>
    <w:p w14:paraId="6CC3D827" w14:textId="77777777" w:rsidR="00556F16" w:rsidRPr="00556F16" w:rsidRDefault="00556F16" w:rsidP="00556F16">
      <w:pPr>
        <w:pStyle w:val="Heading6"/>
        <w:rPr>
          <w:lang w:val="en-US"/>
        </w:rPr>
      </w:pPr>
    </w:p>
    <w:p w14:paraId="30485372" w14:textId="77777777" w:rsidR="00556F16" w:rsidRPr="00556F16" w:rsidRDefault="00556F16" w:rsidP="00556F16">
      <w:pPr>
        <w:pStyle w:val="Heading6"/>
        <w:rPr>
          <w:rFonts w:hint="eastAsia"/>
          <w:lang w:val="en-US"/>
        </w:rPr>
      </w:pPr>
      <w:r w:rsidRPr="00556F16">
        <w:rPr>
          <w:rFonts w:hint="eastAsia"/>
          <w:lang w:val="en-US"/>
        </w:rPr>
        <w:t>雖然作者強調清代驛傳系統的完備性，但也指出它會面對困境。驛傳效率會受到地理環境、經費、差役負擔、官僚濫用和地方執行能力影響。邊疆地區尤其如此，因為路途遙遠、地形艱難、站距較長、人馬補給困難，信息傳遞不可能完全即時。這點可以與李智君關於林爽文戰爭的研究連接起來：清代制度上有成熟的驛傳和奏摺系統，但臺灣海峽風浪、跨海投送和地方戰場變化，仍會使奏摺與諭旨往返延遲。也就是說，驛傳制度提供了中央控制的基礎，但不能完全消除距離與地理造成的時間差。</w:t>
      </w:r>
    </w:p>
    <w:p w14:paraId="61B5F8E1" w14:textId="77777777" w:rsidR="00556F16" w:rsidRPr="00556F16" w:rsidRDefault="00556F16" w:rsidP="00556F16">
      <w:pPr>
        <w:pStyle w:val="Heading6"/>
        <w:rPr>
          <w:lang w:val="en-US"/>
        </w:rPr>
      </w:pPr>
    </w:p>
    <w:p w14:paraId="1D19BFFC" w14:textId="77777777" w:rsidR="00556F16" w:rsidRPr="00556F16" w:rsidRDefault="00556F16" w:rsidP="00556F16">
      <w:pPr>
        <w:pStyle w:val="Heading6"/>
        <w:rPr>
          <w:rFonts w:hint="eastAsia"/>
          <w:lang w:val="en-US"/>
        </w:rPr>
      </w:pPr>
      <w:r w:rsidRPr="00556F16">
        <w:rPr>
          <w:rFonts w:hint="eastAsia"/>
          <w:lang w:val="en-US"/>
        </w:rPr>
        <w:t>九、可用於你的林爽文研究的重點</w:t>
      </w:r>
    </w:p>
    <w:p w14:paraId="7FE6DDC4" w14:textId="77777777" w:rsidR="00556F16" w:rsidRPr="00556F16" w:rsidRDefault="00556F16" w:rsidP="00556F16">
      <w:pPr>
        <w:pStyle w:val="Heading6"/>
        <w:rPr>
          <w:lang w:val="en-US"/>
        </w:rPr>
      </w:pPr>
    </w:p>
    <w:p w14:paraId="56D6A362" w14:textId="77777777" w:rsidR="00556F16" w:rsidRPr="00556F16" w:rsidRDefault="00556F16" w:rsidP="00556F16">
      <w:pPr>
        <w:pStyle w:val="Heading6"/>
        <w:rPr>
          <w:rFonts w:hint="eastAsia"/>
          <w:lang w:val="en-US"/>
        </w:rPr>
      </w:pPr>
      <w:r w:rsidRPr="00556F16">
        <w:rPr>
          <w:rFonts w:hint="eastAsia"/>
          <w:lang w:val="en-US"/>
        </w:rPr>
        <w:t>這本書可以作為你論文中「情報傳遞制度背景」的理論支撐。你可以用它說明：第一，清代情報傳遞不是臨時性的，而是由驛、站、臺、塘、鋪構成的制度化網絡；第二，軍報傳遞與軍事行動本來就是一體，軍報不通則前線與中央失去同步；第三，奏摺制度和軍機處負責信息處理，驛傳系統負責信息流動，三者共同支撐乾隆的戰時指揮；第四，即使制度成熟，信息傳遞仍會受地理、海峽、道路、風浪和人員執行影響，因此林爽文戰爭中的延遲、前線自主與戰略反覆，並不是偶然，而是清代遠距離戰爭治理的內在問題。</w:t>
      </w:r>
    </w:p>
    <w:p w14:paraId="0346D81F" w14:textId="77777777" w:rsidR="00556F16" w:rsidRPr="00556F16" w:rsidRDefault="00556F16" w:rsidP="00556F16">
      <w:pPr>
        <w:pStyle w:val="Heading6"/>
        <w:rPr>
          <w:lang w:val="en-US"/>
        </w:rPr>
      </w:pPr>
    </w:p>
    <w:p w14:paraId="4FDDD7DB" w14:textId="77777777" w:rsidR="00556F16" w:rsidRPr="00556F16" w:rsidRDefault="00556F16" w:rsidP="00556F16">
      <w:pPr>
        <w:pStyle w:val="Heading6"/>
        <w:rPr>
          <w:rFonts w:hint="eastAsia"/>
          <w:lang w:val="en-US"/>
        </w:rPr>
      </w:pPr>
      <w:r w:rsidRPr="00556F16">
        <w:rPr>
          <w:rFonts w:hint="eastAsia"/>
          <w:lang w:val="en-US"/>
        </w:rPr>
        <w:t>十、可直接放入筆記的總結段</w:t>
      </w:r>
    </w:p>
    <w:p w14:paraId="0CAEC80D" w14:textId="77777777" w:rsidR="00556F16" w:rsidRPr="00556F16" w:rsidRDefault="00556F16" w:rsidP="00556F16">
      <w:pPr>
        <w:pStyle w:val="Heading6"/>
        <w:rPr>
          <w:lang w:val="en-US"/>
        </w:rPr>
      </w:pPr>
    </w:p>
    <w:p w14:paraId="05816F2B" w14:textId="283D5CE3" w:rsidR="00DE33B0" w:rsidRDefault="00556F16" w:rsidP="00556F16">
      <w:pPr>
        <w:pStyle w:val="Heading6"/>
        <w:rPr>
          <w:lang w:val="en-US"/>
        </w:rPr>
      </w:pPr>
      <w:r w:rsidRPr="00556F16">
        <w:rPr>
          <w:rFonts w:hint="eastAsia"/>
          <w:lang w:val="en-US"/>
        </w:rPr>
        <w:t>劉文鵬將清代驛傳系統視為國家政治信息傳遞的基礎設施。清代驛傳由驛、站、臺、塘、鋪等組成，兼具文報傳遞、官員接待與物資運輸功能，其中緊要奏摺、廷寄、軍報等都依靠驛站系統傳送。作者指出，奏摺制度和軍機處使皇帝能壟斷和處理政治信息，而驛傳系統則使這些信息得以在京師、地方與邊疆之間流動。由此可見，清代中央集權並不只是政治制度問題，也依賴交通與通訊網絡。對林爽文戰爭而言，這本書可提供制度背景：乾隆能夠通過奏摺、硃批與上諭指揮臺灣戰事，是因為清代已有成熟的驛傳系統；但臺灣作為海島，仍受海峽風浪、跨海交通與前線變化影響，導致軍報與命令往返產生時間差。這正可用來說明林爽文戰爭中情報延遲、前線將領自主與戰略重心反覆調整的制度原因。</w:t>
      </w:r>
    </w:p>
    <w:p w14:paraId="5FDC8FA8" w14:textId="513C4C85" w:rsidR="00556F16" w:rsidRDefault="00556F16" w:rsidP="00556F16">
      <w:pPr>
        <w:rPr>
          <w:lang w:val="en-US"/>
        </w:rPr>
      </w:pPr>
      <w:r w:rsidRPr="00556F16">
        <w:rPr>
          <w:rFonts w:hint="eastAsia"/>
          <w:highlight w:val="yellow"/>
          <w:lang w:val="en-US"/>
        </w:rPr>
        <w:t>劉文鵬：《清代驛傳及其與疆域形成關係之研究》。北京：中國人民大學出版社</w:t>
      </w:r>
      <w:r w:rsidRPr="00556F16">
        <w:rPr>
          <w:rFonts w:hint="eastAsia"/>
          <w:lang w:val="en-US"/>
        </w:rPr>
        <w:t>，</w:t>
      </w:r>
      <w:r w:rsidRPr="00556F16">
        <w:rPr>
          <w:rFonts w:hint="eastAsia"/>
          <w:lang w:val="en-US"/>
        </w:rPr>
        <w:t>2004</w:t>
      </w:r>
      <w:r w:rsidRPr="00556F16">
        <w:rPr>
          <w:rFonts w:hint="eastAsia"/>
          <w:lang w:val="en-US"/>
        </w:rPr>
        <w:t>年。</w:t>
      </w:r>
    </w:p>
    <w:p w14:paraId="1150606A" w14:textId="77777777" w:rsidR="00556F16" w:rsidRDefault="00556F16">
      <w:pPr>
        <w:rPr>
          <w:lang w:val="en-US"/>
        </w:rPr>
      </w:pPr>
      <w:r>
        <w:rPr>
          <w:lang w:val="en-US"/>
        </w:rPr>
        <w:br w:type="page"/>
      </w:r>
    </w:p>
    <w:p w14:paraId="361E019D" w14:textId="77777777" w:rsidR="00556F16" w:rsidRPr="00556F16" w:rsidRDefault="00556F16" w:rsidP="00556F16">
      <w:pPr>
        <w:rPr>
          <w:rFonts w:hint="eastAsia"/>
          <w:lang w:val="en-US"/>
        </w:rPr>
      </w:pPr>
      <w:r w:rsidRPr="00556F16">
        <w:rPr>
          <w:rFonts w:hint="eastAsia"/>
          <w:lang w:val="en-US"/>
        </w:rPr>
        <w:lastRenderedPageBreak/>
        <w:t>張正樺：〈清乾隆朝驛傳制度之研究〉。國立臺灣師範大學歷史學系碩士論文，</w:t>
      </w:r>
      <w:r w:rsidRPr="00556F16">
        <w:rPr>
          <w:rFonts w:hint="eastAsia"/>
          <w:lang w:val="en-US"/>
        </w:rPr>
        <w:t>2008</w:t>
      </w:r>
      <w:r w:rsidRPr="00556F16">
        <w:rPr>
          <w:rFonts w:hint="eastAsia"/>
          <w:lang w:val="en-US"/>
        </w:rPr>
        <w:t>年。</w:t>
      </w:r>
    </w:p>
    <w:p w14:paraId="3830A839" w14:textId="77777777" w:rsidR="00556F16" w:rsidRPr="00556F16" w:rsidRDefault="00556F16" w:rsidP="00556F16">
      <w:pPr>
        <w:rPr>
          <w:lang w:val="en-US"/>
        </w:rPr>
      </w:pPr>
    </w:p>
    <w:p w14:paraId="3DB2516C" w14:textId="77777777" w:rsidR="00556F16" w:rsidRPr="00556F16" w:rsidRDefault="00556F16" w:rsidP="00556F16">
      <w:pPr>
        <w:rPr>
          <w:rFonts w:hint="eastAsia"/>
          <w:lang w:val="en-US"/>
        </w:rPr>
      </w:pPr>
      <w:r w:rsidRPr="00556F16">
        <w:rPr>
          <w:rFonts w:hint="eastAsia"/>
          <w:lang w:val="en-US"/>
        </w:rPr>
        <w:t>一、核心主題</w:t>
      </w:r>
    </w:p>
    <w:p w14:paraId="7CEA7758" w14:textId="77777777" w:rsidR="00556F16" w:rsidRPr="00556F16" w:rsidRDefault="00556F16" w:rsidP="00556F16">
      <w:pPr>
        <w:rPr>
          <w:lang w:val="en-US"/>
        </w:rPr>
      </w:pPr>
    </w:p>
    <w:p w14:paraId="49F16660" w14:textId="77777777" w:rsidR="00556F16" w:rsidRPr="00556F16" w:rsidRDefault="00556F16" w:rsidP="00556F16">
      <w:pPr>
        <w:rPr>
          <w:lang w:val="en-US"/>
        </w:rPr>
      </w:pPr>
      <w:r w:rsidRPr="00556F16">
        <w:rPr>
          <w:rFonts w:hint="eastAsia"/>
          <w:lang w:val="en-US"/>
        </w:rPr>
        <w:t>張正樺的論文以乾隆朝驛傳制度為研究對象，重點不是單純整理驛站路線，而是從「訊息傳播」與「政治控制」角度理解驛傳如何支撐乾隆帝國的運作。作者指出，驛傳是古代官方資訊傳遞與交通往來的主要方式，對國家行政管理與疆域形成具有重要作用。清代驛傳雖承襲明代，但在乾隆朝因十全武功、邊疆用兵、版圖擴張與奏摺制度成熟而發生明顯變化。也就是說，乾隆朝驛傳制度不是靜態交通制度，而是連接皇帝、軍機處、地方督撫、邊疆軍營和各省官僚的重要通訊網絡。</w:t>
      </w:r>
      <w:r w:rsidRPr="00556F16">
        <w:rPr>
          <w:lang w:val="en-US"/>
        </w:rPr>
        <w:t xml:space="preserve"> ￼</w:t>
      </w:r>
    </w:p>
    <w:p w14:paraId="4CF15102" w14:textId="77777777" w:rsidR="00556F16" w:rsidRPr="00556F16" w:rsidRDefault="00556F16" w:rsidP="00556F16">
      <w:pPr>
        <w:rPr>
          <w:lang w:val="en-US"/>
        </w:rPr>
      </w:pPr>
    </w:p>
    <w:p w14:paraId="60BD954A" w14:textId="77777777" w:rsidR="00556F16" w:rsidRPr="00556F16" w:rsidRDefault="00556F16" w:rsidP="00556F16">
      <w:pPr>
        <w:rPr>
          <w:rFonts w:hint="eastAsia"/>
          <w:lang w:val="en-US"/>
        </w:rPr>
      </w:pPr>
      <w:r w:rsidRPr="00556F16">
        <w:rPr>
          <w:rFonts w:hint="eastAsia"/>
          <w:lang w:val="en-US"/>
        </w:rPr>
        <w:t>二、研究目的與問題意識</w:t>
      </w:r>
    </w:p>
    <w:p w14:paraId="6415105F" w14:textId="77777777" w:rsidR="00556F16" w:rsidRPr="00556F16" w:rsidRDefault="00556F16" w:rsidP="00556F16">
      <w:pPr>
        <w:rPr>
          <w:lang w:val="en-US"/>
        </w:rPr>
      </w:pPr>
    </w:p>
    <w:p w14:paraId="1721FA36" w14:textId="77777777" w:rsidR="00556F16" w:rsidRPr="00556F16" w:rsidRDefault="00556F16" w:rsidP="00556F16">
      <w:pPr>
        <w:rPr>
          <w:rFonts w:hint="eastAsia"/>
          <w:lang w:val="en-US"/>
        </w:rPr>
      </w:pPr>
      <w:r w:rsidRPr="00556F16">
        <w:rPr>
          <w:rFonts w:hint="eastAsia"/>
          <w:lang w:val="en-US"/>
        </w:rPr>
        <w:t>作者明確批評過去研究多把清代驛傳放在交通史、郵政史、地方史或古代驛傳通史中處理，偏重路線、制度和史料整理，缺乏對實際運作的分析。她認為，若要理解乾隆如何統治遼闊帝國，必須把驛傳放回奏摺制度、軍機處、上諭、危機處理與軍事行動之中。她尤其關心幾個問題：乾隆朝疆域擴大後，驛傳效率是否跟得上統治範圍的擴張？廷寄上諭、奏摺與驛遞制度是否能互相配合？驛傳系統在危機處理時是否真正能發揮時效性與安全性？這些問題對你研究林爽文戰爭很有用，因為林爽文事件正是乾隆朝後期一場需要大量奏摺、上諭與軍報往返的跨海軍事危機。</w:t>
      </w:r>
    </w:p>
    <w:p w14:paraId="0D889A19" w14:textId="77777777" w:rsidR="00556F16" w:rsidRPr="00556F16" w:rsidRDefault="00556F16" w:rsidP="00556F16">
      <w:pPr>
        <w:rPr>
          <w:lang w:val="en-US"/>
        </w:rPr>
      </w:pPr>
    </w:p>
    <w:p w14:paraId="4C8C7890" w14:textId="77777777" w:rsidR="00556F16" w:rsidRPr="00556F16" w:rsidRDefault="00556F16" w:rsidP="00556F16">
      <w:pPr>
        <w:rPr>
          <w:rFonts w:hint="eastAsia"/>
          <w:lang w:val="en-US"/>
        </w:rPr>
      </w:pPr>
      <w:r w:rsidRPr="00556F16">
        <w:rPr>
          <w:rFonts w:hint="eastAsia"/>
          <w:lang w:val="en-US"/>
        </w:rPr>
        <w:t>三、清代驛傳的基本結構</w:t>
      </w:r>
    </w:p>
    <w:p w14:paraId="43FA1117" w14:textId="77777777" w:rsidR="00556F16" w:rsidRPr="00556F16" w:rsidRDefault="00556F16" w:rsidP="00556F16">
      <w:pPr>
        <w:rPr>
          <w:lang w:val="en-US"/>
        </w:rPr>
      </w:pPr>
    </w:p>
    <w:p w14:paraId="6B6E84F5" w14:textId="77777777" w:rsidR="00556F16" w:rsidRPr="00556F16" w:rsidRDefault="00556F16" w:rsidP="00556F16">
      <w:pPr>
        <w:rPr>
          <w:lang w:val="en-US"/>
        </w:rPr>
      </w:pPr>
      <w:r w:rsidRPr="00556F16">
        <w:rPr>
          <w:rFonts w:hint="eastAsia"/>
          <w:lang w:val="en-US"/>
        </w:rPr>
        <w:t>論文把清代驛傳制度理解為由驛站、遞鋪、臺站、軍臺、塘站、卡倫等共同構成的官方交通與資訊網絡。驛站多設於全國主要幹道，負責官員接待、物資運送和公文傳遞；遞鋪則主要負責府州縣之間的日常公文傳遞，是驛站幹道之外的支線系統；臺站、軍臺、塘站則多用於邊疆與戰爭地區，尤其負責軍報與軍需；卡倫則兼具巡邏、邊界監控、文書傳遞和行政管理功能。作者強調，清代驛傳不是單一路線，而是多層級、多功能的交通通訊網絡，它既維持日常行政，也支撐戰時軍報和邊疆治理。</w:t>
      </w:r>
      <w:r w:rsidRPr="00556F16">
        <w:rPr>
          <w:lang w:val="en-US"/>
        </w:rPr>
        <w:t xml:space="preserve"> ￼</w:t>
      </w:r>
    </w:p>
    <w:p w14:paraId="09EF9089" w14:textId="77777777" w:rsidR="00556F16" w:rsidRPr="00556F16" w:rsidRDefault="00556F16" w:rsidP="00556F16">
      <w:pPr>
        <w:rPr>
          <w:lang w:val="en-US"/>
        </w:rPr>
      </w:pPr>
    </w:p>
    <w:p w14:paraId="4688900A" w14:textId="77777777" w:rsidR="00556F16" w:rsidRPr="00556F16" w:rsidRDefault="00556F16" w:rsidP="00556F16">
      <w:pPr>
        <w:rPr>
          <w:rFonts w:hint="eastAsia"/>
          <w:lang w:val="en-US"/>
        </w:rPr>
      </w:pPr>
      <w:r w:rsidRPr="00556F16">
        <w:rPr>
          <w:rFonts w:hint="eastAsia"/>
          <w:lang w:val="en-US"/>
        </w:rPr>
        <w:t>四、驛站與遞鋪的分工</w:t>
      </w:r>
    </w:p>
    <w:p w14:paraId="000AB949" w14:textId="77777777" w:rsidR="00556F16" w:rsidRPr="00556F16" w:rsidRDefault="00556F16" w:rsidP="00556F16">
      <w:pPr>
        <w:rPr>
          <w:lang w:val="en-US"/>
        </w:rPr>
      </w:pPr>
    </w:p>
    <w:p w14:paraId="3672DD58" w14:textId="77777777" w:rsidR="00556F16" w:rsidRPr="00556F16" w:rsidRDefault="00556F16" w:rsidP="00556F16">
      <w:pPr>
        <w:rPr>
          <w:rFonts w:hint="eastAsia"/>
          <w:lang w:val="en-US"/>
        </w:rPr>
      </w:pPr>
      <w:r w:rsidRPr="00556F16">
        <w:rPr>
          <w:rFonts w:hint="eastAsia"/>
          <w:lang w:val="en-US"/>
        </w:rPr>
        <w:t>驛站是清代交通通訊網的主幹，以北京皇華驛為中心，向全國各省和邊疆放射延伸。驛站通常設於主要官道，配置驛馬、車輛、驛夫、館舍等，供官員、文報和物資使用。遞鋪則是支線網絡，負責府州縣之間的日常公文傳遞。作者用「枝幹」關係形容二者：驛站是幹，遞鋪是枝。這種分工意味著，清代政治資訊不是只靠一條中央到地方的直線，而是由幹道和支線共同組成。對林爽文研究而言，這可以幫你說明，奏摺、上諭、軍報之所以能在帝國內流動，是因為有驛站主幹與地方遞鋪支線相互銜接。</w:t>
      </w:r>
    </w:p>
    <w:p w14:paraId="6FA238CE" w14:textId="77777777" w:rsidR="00556F16" w:rsidRPr="00556F16" w:rsidRDefault="00556F16" w:rsidP="00556F16">
      <w:pPr>
        <w:rPr>
          <w:lang w:val="en-US"/>
        </w:rPr>
      </w:pPr>
    </w:p>
    <w:p w14:paraId="3D6A3B62" w14:textId="77777777" w:rsidR="00556F16" w:rsidRPr="00556F16" w:rsidRDefault="00556F16" w:rsidP="00556F16">
      <w:pPr>
        <w:rPr>
          <w:rFonts w:hint="eastAsia"/>
          <w:lang w:val="en-US"/>
        </w:rPr>
      </w:pPr>
      <w:r w:rsidRPr="00556F16">
        <w:rPr>
          <w:rFonts w:hint="eastAsia"/>
          <w:lang w:val="en-US"/>
        </w:rPr>
        <w:t>五、臺站、軍臺、塘站與戰爭情報</w:t>
      </w:r>
    </w:p>
    <w:p w14:paraId="2F7504E1" w14:textId="77777777" w:rsidR="00556F16" w:rsidRPr="00556F16" w:rsidRDefault="00556F16" w:rsidP="00556F16">
      <w:pPr>
        <w:rPr>
          <w:lang w:val="en-US"/>
        </w:rPr>
      </w:pPr>
    </w:p>
    <w:p w14:paraId="37490341" w14:textId="77777777" w:rsidR="00556F16" w:rsidRPr="00556F16" w:rsidRDefault="00556F16" w:rsidP="00556F16">
      <w:pPr>
        <w:rPr>
          <w:lang w:val="en-US"/>
        </w:rPr>
      </w:pPr>
      <w:r w:rsidRPr="00556F16">
        <w:rPr>
          <w:rFonts w:hint="eastAsia"/>
          <w:lang w:val="en-US"/>
        </w:rPr>
        <w:t>張正樺對軍事情報傳遞的說明尤其重要。她指出，軍務文報包括軍營發給皇帝的章奏、諮文、文移函札，也包括中央發給前線的諭旨、賞賜物件和批回奏摺。其中諭旨和奏摺是軍報傳遞的大宗。若屬緊要軍務，便由驛站、遞鋪、臺站等接遞；若不是緊要事項，如謝恩摺，則以專差齎送。臺站與軍臺的特點是彈性和戰時性，常在軍事行動發生時設置，補充驛站間距過遠或邊疆道路不足的問題。這說明軍報傳遞本身就是戰爭治理的一部分，戰爭不是只有前線作戰，也包含奏摺、上諭、軍需、路線和接遞速度的制度運作。</w:t>
      </w:r>
      <w:r w:rsidRPr="00556F16">
        <w:rPr>
          <w:lang w:val="en-US"/>
        </w:rPr>
        <w:t xml:space="preserve"> ￼</w:t>
      </w:r>
    </w:p>
    <w:p w14:paraId="070EB473" w14:textId="77777777" w:rsidR="00556F16" w:rsidRPr="00556F16" w:rsidRDefault="00556F16" w:rsidP="00556F16">
      <w:pPr>
        <w:rPr>
          <w:lang w:val="en-US"/>
        </w:rPr>
      </w:pPr>
    </w:p>
    <w:p w14:paraId="5A2D5F77" w14:textId="77777777" w:rsidR="00556F16" w:rsidRPr="00556F16" w:rsidRDefault="00556F16" w:rsidP="00556F16">
      <w:pPr>
        <w:rPr>
          <w:rFonts w:hint="eastAsia"/>
          <w:lang w:val="en-US"/>
        </w:rPr>
      </w:pPr>
      <w:r w:rsidRPr="00556F16">
        <w:rPr>
          <w:rFonts w:hint="eastAsia"/>
          <w:lang w:val="en-US"/>
        </w:rPr>
        <w:t>六、中央管理機構：兵部、理藩院、皇華驛、捷報處、奏事處</w:t>
      </w:r>
    </w:p>
    <w:p w14:paraId="19B44135" w14:textId="77777777" w:rsidR="00556F16" w:rsidRPr="00556F16" w:rsidRDefault="00556F16" w:rsidP="00556F16">
      <w:pPr>
        <w:rPr>
          <w:lang w:val="en-US"/>
        </w:rPr>
      </w:pPr>
    </w:p>
    <w:p w14:paraId="33365417" w14:textId="77777777" w:rsidR="00556F16" w:rsidRPr="00556F16" w:rsidRDefault="00556F16" w:rsidP="00556F16">
      <w:pPr>
        <w:rPr>
          <w:lang w:val="en-US"/>
        </w:rPr>
      </w:pPr>
      <w:r w:rsidRPr="00556F16">
        <w:rPr>
          <w:rFonts w:hint="eastAsia"/>
          <w:lang w:val="en-US"/>
        </w:rPr>
        <w:t>論文詳細說明清代驛傳與中央文書機構之間的關係。兵部車駕清吏司掌管全國驛傳，包括郵符、給驛、傳遞時限和文報安全；理藩院則協助處理蒙古、新疆、西藏等藩部地區的臺站和驛傳事務。北京的皇華驛是全國驛傳網絡的核心，各地奏摺與文報進京後先到皇華驛，再送捷報處；捷報處負責接收馳驛奏摺、登記、檢查是否遲延或封套破損，再轉奏事處進呈御前。皇帝批示後，軍機處將上諭或批摺交捷報處釘封，再由皇華驛發往各地。這個流程說明，奏摺制度不只是「官員寫給皇帝」，而是由驛傳、捷報處、奏事處、軍機處共同支撐的完整資訊系統。</w:t>
      </w:r>
      <w:r w:rsidRPr="00556F16">
        <w:rPr>
          <w:lang w:val="en-US"/>
        </w:rPr>
        <w:t xml:space="preserve"> ￼</w:t>
      </w:r>
    </w:p>
    <w:p w14:paraId="4644B4EC" w14:textId="77777777" w:rsidR="00556F16" w:rsidRPr="00556F16" w:rsidRDefault="00556F16" w:rsidP="00556F16">
      <w:pPr>
        <w:rPr>
          <w:lang w:val="en-US"/>
        </w:rPr>
      </w:pPr>
    </w:p>
    <w:p w14:paraId="54DD8EE9" w14:textId="77777777" w:rsidR="00556F16" w:rsidRPr="00556F16" w:rsidRDefault="00556F16" w:rsidP="00556F16">
      <w:pPr>
        <w:rPr>
          <w:rFonts w:hint="eastAsia"/>
          <w:lang w:val="en-US"/>
        </w:rPr>
      </w:pPr>
      <w:r w:rsidRPr="00556F16">
        <w:rPr>
          <w:rFonts w:hint="eastAsia"/>
          <w:lang w:val="en-US"/>
        </w:rPr>
        <w:t>七、郵符、火票與速度規範</w:t>
      </w:r>
    </w:p>
    <w:p w14:paraId="52C05DEE" w14:textId="77777777" w:rsidR="00556F16" w:rsidRPr="00556F16" w:rsidRDefault="00556F16" w:rsidP="00556F16">
      <w:pPr>
        <w:rPr>
          <w:lang w:val="en-US"/>
        </w:rPr>
      </w:pPr>
    </w:p>
    <w:p w14:paraId="38E052C5" w14:textId="77777777" w:rsidR="00556F16" w:rsidRPr="00556F16" w:rsidRDefault="00556F16" w:rsidP="00556F16">
      <w:pPr>
        <w:rPr>
          <w:rFonts w:hint="eastAsia"/>
          <w:lang w:val="en-US"/>
        </w:rPr>
      </w:pPr>
      <w:r w:rsidRPr="00556F16">
        <w:rPr>
          <w:rFonts w:hint="eastAsia"/>
          <w:lang w:val="en-US"/>
        </w:rPr>
        <w:t>清代動用驛傳必須持有憑證，包括勘合、火牌和火票。勘合主要供官員奉差出行或奉旨馳驛使用；火牌由地方官員遞送命令或文報時使用；火票則是文報由驛遞送的重要憑證，會註明公文種類、數量、日期、收發地點和每日遞送里程。文報遞送速度可分日行三百里、四百里、五百里、六百里、六百里加緊，甚至紅旗捷報。每到一站，站役要在排單上登記收發時間，以便事後追查延誤。這套制度顯示清代驛傳有相當嚴格的時限管理，但作者也指出，制度上雖規定速度，卻沒有明確規定何種事件應用何種速度，這成為乾隆朝驛傳運作中最重要的灰色地帶。</w:t>
      </w:r>
    </w:p>
    <w:p w14:paraId="10D42B35" w14:textId="77777777" w:rsidR="00556F16" w:rsidRPr="00556F16" w:rsidRDefault="00556F16" w:rsidP="00556F16">
      <w:pPr>
        <w:rPr>
          <w:lang w:val="en-US"/>
        </w:rPr>
      </w:pPr>
    </w:p>
    <w:p w14:paraId="368A495A" w14:textId="77777777" w:rsidR="00556F16" w:rsidRPr="00556F16" w:rsidRDefault="00556F16" w:rsidP="00556F16">
      <w:pPr>
        <w:rPr>
          <w:rFonts w:hint="eastAsia"/>
          <w:lang w:val="en-US"/>
        </w:rPr>
      </w:pPr>
      <w:r w:rsidRPr="00556F16">
        <w:rPr>
          <w:rFonts w:hint="eastAsia"/>
          <w:lang w:val="en-US"/>
        </w:rPr>
        <w:t>八、緊急程度判斷與皇帝權威</w:t>
      </w:r>
    </w:p>
    <w:p w14:paraId="722CC4E7" w14:textId="77777777" w:rsidR="00556F16" w:rsidRPr="00556F16" w:rsidRDefault="00556F16" w:rsidP="00556F16">
      <w:pPr>
        <w:rPr>
          <w:lang w:val="en-US"/>
        </w:rPr>
      </w:pPr>
    </w:p>
    <w:p w14:paraId="3A8ACF80" w14:textId="77777777" w:rsidR="00556F16" w:rsidRPr="00556F16" w:rsidRDefault="00556F16" w:rsidP="00556F16">
      <w:pPr>
        <w:rPr>
          <w:rFonts w:hint="eastAsia"/>
          <w:lang w:val="en-US"/>
        </w:rPr>
      </w:pPr>
      <w:r w:rsidRPr="00556F16">
        <w:rPr>
          <w:rFonts w:hint="eastAsia"/>
          <w:lang w:val="en-US"/>
        </w:rPr>
        <w:t>論文最值得注意的觀點，是「驛傳速限」不只是技術問題，也是皇帝權威與地方官判斷之間的政治問題。乾隆皇帝常常申斥官員不當使用驛遞：有些官員對皇帝認為緊急的事沒有用驛速奏，有些官員則把普通事件用六百里、八百里加緊遞送，反而被認為不知事體輕重、騷擾驛站。作者以割辮案和常青、圖思德等事例說明，中央與地方對「緊急事件」的判斷常有落差。這一點非常適合放入你的林爽文研究：林爽文戰爭中的前線將領，也可能透過奏報速度、奏報內容和對敵情嚴重性的描述，影響乾隆對戰局的理解。</w:t>
      </w:r>
    </w:p>
    <w:p w14:paraId="7A472575" w14:textId="77777777" w:rsidR="00556F16" w:rsidRPr="00556F16" w:rsidRDefault="00556F16" w:rsidP="00556F16">
      <w:pPr>
        <w:rPr>
          <w:lang w:val="en-US"/>
        </w:rPr>
      </w:pPr>
    </w:p>
    <w:p w14:paraId="1674F00B" w14:textId="77777777" w:rsidR="00556F16" w:rsidRPr="00556F16" w:rsidRDefault="00556F16" w:rsidP="00556F16">
      <w:pPr>
        <w:rPr>
          <w:rFonts w:hint="eastAsia"/>
          <w:lang w:val="en-US"/>
        </w:rPr>
      </w:pPr>
      <w:r w:rsidRPr="00556F16">
        <w:rPr>
          <w:rFonts w:hint="eastAsia"/>
          <w:lang w:val="en-US"/>
        </w:rPr>
        <w:t>九、乾隆朝驛傳與危機處理</w:t>
      </w:r>
    </w:p>
    <w:p w14:paraId="1F29971C" w14:textId="77777777" w:rsidR="00556F16" w:rsidRPr="00556F16" w:rsidRDefault="00556F16" w:rsidP="00556F16">
      <w:pPr>
        <w:rPr>
          <w:lang w:val="en-US"/>
        </w:rPr>
      </w:pPr>
    </w:p>
    <w:p w14:paraId="1996E118" w14:textId="77777777" w:rsidR="00556F16" w:rsidRPr="00556F16" w:rsidRDefault="00556F16" w:rsidP="00556F16">
      <w:pPr>
        <w:rPr>
          <w:rFonts w:hint="eastAsia"/>
          <w:lang w:val="en-US"/>
        </w:rPr>
      </w:pPr>
      <w:r w:rsidRPr="00556F16">
        <w:rPr>
          <w:rFonts w:hint="eastAsia"/>
          <w:lang w:val="en-US"/>
        </w:rPr>
        <w:lastRenderedPageBreak/>
        <w:t>作者指出，乾隆朝驛傳制度的核心問題，在於它是否能配合帝國危機處理。理論上，驛傳可以快速傳遞軍報和政令，使皇帝即時掌握地方情況；但實際上，若地方官判斷錯誤、刻意拖延、害怕生事，或過度使用極速導致驛站負擔，危機處理就會出現問題。作者強調，乾隆皇帝要求地方官以特定速限回奏，背後不只是要快速獲得消息，也是在用緊急文書手段迫使官員感受到皇帝的關切，從而快速行動。因此，驛傳不只是資訊流動工具，也是皇帝施壓、訓斥、監督和控制官僚的政治工具。</w:t>
      </w:r>
    </w:p>
    <w:p w14:paraId="4C4619FA" w14:textId="77777777" w:rsidR="00556F16" w:rsidRPr="00556F16" w:rsidRDefault="00556F16" w:rsidP="00556F16">
      <w:pPr>
        <w:rPr>
          <w:lang w:val="en-US"/>
        </w:rPr>
      </w:pPr>
    </w:p>
    <w:p w14:paraId="385F77DE" w14:textId="77777777" w:rsidR="00556F16" w:rsidRPr="00556F16" w:rsidRDefault="00556F16" w:rsidP="00556F16">
      <w:pPr>
        <w:rPr>
          <w:rFonts w:hint="eastAsia"/>
          <w:lang w:val="en-US"/>
        </w:rPr>
      </w:pPr>
      <w:r w:rsidRPr="00556F16">
        <w:rPr>
          <w:rFonts w:hint="eastAsia"/>
          <w:lang w:val="en-US"/>
        </w:rPr>
        <w:t>十、驛傳財政與地方管理</w:t>
      </w:r>
    </w:p>
    <w:p w14:paraId="418656A4" w14:textId="77777777" w:rsidR="00556F16" w:rsidRPr="00556F16" w:rsidRDefault="00556F16" w:rsidP="00556F16">
      <w:pPr>
        <w:rPr>
          <w:lang w:val="en-US"/>
        </w:rPr>
      </w:pPr>
    </w:p>
    <w:p w14:paraId="59B6A6FF" w14:textId="77777777" w:rsidR="00556F16" w:rsidRPr="00556F16" w:rsidRDefault="00556F16" w:rsidP="00556F16">
      <w:pPr>
        <w:rPr>
          <w:rFonts w:hint="eastAsia"/>
          <w:lang w:val="en-US"/>
        </w:rPr>
      </w:pPr>
      <w:r w:rsidRPr="00556F16">
        <w:rPr>
          <w:rFonts w:hint="eastAsia"/>
          <w:lang w:val="en-US"/>
        </w:rPr>
        <w:t>論文也討論驛傳財政與地方驛政管理。清代驛傳不同於明代把大量負擔轉嫁給民間力役，而逐漸把驛傳差役轉化為國家例行財政支出。乾隆朝為節省國家開支，持續裁減驛傳經費，甚至到乾隆朝時驛傳錢糧僅剩清初約三分之二左右。乾隆二十年大幅裁撤驛丞，是中期以前驛傳人事精簡的重要節點，此後地方州縣對驛站管理權責更加明確。作者並不簡單把經費削減視為制度崩潰，而是認為乾隆朝在節省財政、提高效率和維持統治之間尋求平衡。這可以補充你對清廷戰時情報傳遞的理解：驛傳效率不只受路程影響，也受人員、經費、驛馬和地方管理能力影響。</w:t>
      </w:r>
    </w:p>
    <w:p w14:paraId="4F31612C" w14:textId="77777777" w:rsidR="00556F16" w:rsidRPr="00556F16" w:rsidRDefault="00556F16" w:rsidP="00556F16">
      <w:pPr>
        <w:rPr>
          <w:lang w:val="en-US"/>
        </w:rPr>
      </w:pPr>
    </w:p>
    <w:p w14:paraId="3469BB56" w14:textId="77777777" w:rsidR="00556F16" w:rsidRPr="00556F16" w:rsidRDefault="00556F16" w:rsidP="00556F16">
      <w:pPr>
        <w:rPr>
          <w:rFonts w:hint="eastAsia"/>
          <w:lang w:val="en-US"/>
        </w:rPr>
      </w:pPr>
      <w:r w:rsidRPr="00556F16">
        <w:rPr>
          <w:rFonts w:hint="eastAsia"/>
          <w:lang w:val="en-US"/>
        </w:rPr>
        <w:t>十一、乾隆朝驛傳制度的特色</w:t>
      </w:r>
    </w:p>
    <w:p w14:paraId="5744B0BA" w14:textId="77777777" w:rsidR="00556F16" w:rsidRPr="00556F16" w:rsidRDefault="00556F16" w:rsidP="00556F16">
      <w:pPr>
        <w:rPr>
          <w:lang w:val="en-US"/>
        </w:rPr>
      </w:pPr>
    </w:p>
    <w:p w14:paraId="013CAB49" w14:textId="77777777" w:rsidR="00556F16" w:rsidRPr="00556F16" w:rsidRDefault="00556F16" w:rsidP="00556F16">
      <w:pPr>
        <w:rPr>
          <w:rFonts w:hint="eastAsia"/>
          <w:lang w:val="en-US"/>
        </w:rPr>
      </w:pPr>
      <w:r w:rsidRPr="00556F16">
        <w:rPr>
          <w:rFonts w:hint="eastAsia"/>
          <w:lang w:val="en-US"/>
        </w:rPr>
        <w:t>張正樺認為，乾隆朝驛傳制度的特色在於，它既承襲傳統，又因應帝國擴張和戰爭需求而變化。乾隆朝十全武功使驛傳路線向新疆、西藏、蒙古、東北等地延伸，部分原本臨時性的軍事路線被固定化，成為長期治理邊疆的交通通訊基礎。驛傳制度因此不只是服務戰爭，而是戰後持續支撐行政控制、軍事駐防、商業往來和邊疆治理。這與劉文鵬強調驛傳參與疆域形成的觀點相近，但張正樺更重視奏摺、上諭、速度、火票和危機處理的動態運作。</w:t>
      </w:r>
    </w:p>
    <w:p w14:paraId="0F83CF96" w14:textId="77777777" w:rsidR="00556F16" w:rsidRPr="00556F16" w:rsidRDefault="00556F16" w:rsidP="00556F16">
      <w:pPr>
        <w:rPr>
          <w:lang w:val="en-US"/>
        </w:rPr>
      </w:pPr>
    </w:p>
    <w:p w14:paraId="4EBF6C95" w14:textId="77777777" w:rsidR="00556F16" w:rsidRPr="00556F16" w:rsidRDefault="00556F16" w:rsidP="00556F16">
      <w:pPr>
        <w:rPr>
          <w:rFonts w:hint="eastAsia"/>
          <w:lang w:val="en-US"/>
        </w:rPr>
      </w:pPr>
      <w:r w:rsidRPr="00556F16">
        <w:rPr>
          <w:rFonts w:hint="eastAsia"/>
          <w:lang w:val="en-US"/>
        </w:rPr>
        <w:t>十二、可用於林爽文戰爭研究的重點</w:t>
      </w:r>
    </w:p>
    <w:p w14:paraId="20B57339" w14:textId="77777777" w:rsidR="00556F16" w:rsidRPr="00556F16" w:rsidRDefault="00556F16" w:rsidP="00556F16">
      <w:pPr>
        <w:rPr>
          <w:lang w:val="en-US"/>
        </w:rPr>
      </w:pPr>
    </w:p>
    <w:p w14:paraId="6C1220D4" w14:textId="77777777" w:rsidR="00556F16" w:rsidRPr="00556F16" w:rsidRDefault="00556F16" w:rsidP="00556F16">
      <w:pPr>
        <w:rPr>
          <w:rFonts w:hint="eastAsia"/>
          <w:lang w:val="en-US"/>
        </w:rPr>
      </w:pPr>
      <w:r w:rsidRPr="00556F16">
        <w:rPr>
          <w:rFonts w:hint="eastAsia"/>
          <w:lang w:val="en-US"/>
        </w:rPr>
        <w:t>這篇論文可以直接支撐你的「情報傳遞」章。第一，它提供乾隆朝驛傳制度的結構背景，說明奏摺、上諭、軍報如何通過皇華驛、捷報處、奏事處和軍機處流動。第二，它指出軍報傳遞與戰爭指揮密不可分，諭旨與奏摺是軍務文報的大宗。第三，它提出「速限判斷」的問題：制度有三百里、四百里、六百里等速度，但何事該用何速並無固定標準，這導致皇帝與地方官之間常有判斷落差。第四，它說明驛傳既是資訊工具，也是乾隆控制官僚的政治工具。將這些觀點放入林爽文戰爭，可以說明乾隆對黃仕簡、任承恩、常青、福康安等人的判斷，並不是單純依靠戰場事實，而是依靠被前線將領選擇、包裝、加速或延遲後送達的軍報。</w:t>
      </w:r>
    </w:p>
    <w:p w14:paraId="0E825E07" w14:textId="77777777" w:rsidR="00556F16" w:rsidRPr="00556F16" w:rsidRDefault="00556F16" w:rsidP="00556F16">
      <w:pPr>
        <w:rPr>
          <w:lang w:val="en-US"/>
        </w:rPr>
      </w:pPr>
    </w:p>
    <w:p w14:paraId="3A5DF382" w14:textId="77777777" w:rsidR="00556F16" w:rsidRPr="00556F16" w:rsidRDefault="00556F16" w:rsidP="00556F16">
      <w:pPr>
        <w:rPr>
          <w:rFonts w:hint="eastAsia"/>
          <w:lang w:val="en-US"/>
        </w:rPr>
      </w:pPr>
      <w:r w:rsidRPr="00556F16">
        <w:rPr>
          <w:rFonts w:hint="eastAsia"/>
          <w:lang w:val="en-US"/>
        </w:rPr>
        <w:t>十三、可直接放入筆記的總結段</w:t>
      </w:r>
    </w:p>
    <w:p w14:paraId="41538836" w14:textId="77777777" w:rsidR="00556F16" w:rsidRPr="00556F16" w:rsidRDefault="00556F16" w:rsidP="00556F16">
      <w:pPr>
        <w:rPr>
          <w:lang w:val="en-US"/>
        </w:rPr>
      </w:pPr>
    </w:p>
    <w:p w14:paraId="7DD78CAA" w14:textId="3C9D4C1F" w:rsidR="00556F16" w:rsidRDefault="00556F16" w:rsidP="00556F16">
      <w:pPr>
        <w:rPr>
          <w:lang w:val="en-US"/>
        </w:rPr>
      </w:pPr>
      <w:r w:rsidRPr="00556F16">
        <w:rPr>
          <w:rFonts w:hint="eastAsia"/>
          <w:lang w:val="en-US"/>
        </w:rPr>
        <w:lastRenderedPageBreak/>
        <w:t>張正樺從訊息傳播與政治控制角度重新理解乾隆朝驛傳制度。她指出，清代驛傳不是單純交通制度，而是由驛站、遞鋪、臺站、軍臺、塘站、卡倫等組成的官方資訊網絡，支撐奏摺、上諭、軍報、官員移動與物資運輸。乾隆朝因十全武功和邊疆用兵，緊急軍報與公文往來頻繁，驛傳系統也隨軍事與行政需求而擴展。論文特別強調，清代雖然有火票、勘合、排單、里程速限等嚴密制度，但何種事件應用何種速限並無明確標準，造成皇帝與地方官對緊急程度的判斷落差。這使驛傳制度不只是傳送信息的工具，也成為乾隆監督、申斥和控制官僚的政治手段。對林爽文戰爭而言，這篇論文有助於說明：乾隆能夠通過奏摺與上諭掌握臺灣戰局，是因為有成熟的驛傳和文書制度；但前線將領如何判斷事件緊急性、如何選擇奏報速度與內容，仍會影響中央對戰局的認識與決策。</w:t>
      </w:r>
    </w:p>
    <w:p w14:paraId="31158A7C" w14:textId="77777777" w:rsidR="00556F16" w:rsidRPr="00556F16" w:rsidRDefault="00556F16" w:rsidP="00556F16">
      <w:pPr>
        <w:rPr>
          <w:rFonts w:hint="eastAsia"/>
          <w:lang w:val="en-US"/>
        </w:rPr>
      </w:pPr>
      <w:r w:rsidRPr="00556F16">
        <w:rPr>
          <w:rFonts w:hint="eastAsia"/>
          <w:highlight w:val="yellow"/>
          <w:lang w:val="en-US"/>
        </w:rPr>
        <w:t>張正樺：〈清乾隆朝驛傳制度之研究〉。國立臺灣師範大學歷史學系碩士論文</w:t>
      </w:r>
      <w:r w:rsidRPr="00556F16">
        <w:rPr>
          <w:rFonts w:hint="eastAsia"/>
          <w:lang w:val="en-US"/>
        </w:rPr>
        <w:t>，</w:t>
      </w:r>
      <w:r w:rsidRPr="00556F16">
        <w:rPr>
          <w:rFonts w:hint="eastAsia"/>
          <w:lang w:val="en-US"/>
        </w:rPr>
        <w:t>2008</w:t>
      </w:r>
      <w:r w:rsidRPr="00556F16">
        <w:rPr>
          <w:rFonts w:hint="eastAsia"/>
          <w:lang w:val="en-US"/>
        </w:rPr>
        <w:t>年。</w:t>
      </w:r>
    </w:p>
    <w:p w14:paraId="5F829EDE" w14:textId="77777777" w:rsidR="00556F16" w:rsidRPr="00556F16" w:rsidRDefault="00556F16" w:rsidP="00556F16">
      <w:pPr>
        <w:rPr>
          <w:lang w:val="en-US"/>
        </w:rPr>
      </w:pPr>
    </w:p>
    <w:sectPr w:rsidR="00556F16" w:rsidRPr="00556F16"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A0"/>
    <w:rsid w:val="000463E8"/>
    <w:rsid w:val="000D1AD9"/>
    <w:rsid w:val="001E4FBD"/>
    <w:rsid w:val="00247536"/>
    <w:rsid w:val="004D16CC"/>
    <w:rsid w:val="004E2153"/>
    <w:rsid w:val="00556F16"/>
    <w:rsid w:val="00944811"/>
    <w:rsid w:val="00B51D8D"/>
    <w:rsid w:val="00B56244"/>
    <w:rsid w:val="00B83FDB"/>
    <w:rsid w:val="00D67EA0"/>
    <w:rsid w:val="00DE33B0"/>
    <w:rsid w:val="00DF0E56"/>
    <w:rsid w:val="00E37EB2"/>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C5969A5"/>
  <w15:chartTrackingRefBased/>
  <w15:docId w15:val="{7CF2077C-5E83-3A45-B91B-FDBB4BFE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8D"/>
    <w:pPr>
      <w:keepNext/>
      <w:keepLines/>
      <w:spacing w:after="0"/>
      <w:outlineLvl w:val="0"/>
    </w:pPr>
    <w:rPr>
      <w:rFonts w:ascii="PMingLiU" w:eastAsiaTheme="majorEastAsia" w:hAnsi="PMingLiU" w:cstheme="majorBidi"/>
      <w:color w:val="000000" w:themeColor="text1"/>
      <w:sz w:val="22"/>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unhideWhenUsed/>
    <w:qFormat/>
    <w:rsid w:val="00B51D8D"/>
    <w:pPr>
      <w:keepNext/>
      <w:keepLines/>
      <w:spacing w:after="0"/>
      <w:outlineLvl w:val="5"/>
    </w:pPr>
    <w:rPr>
      <w:rFonts w:asciiTheme="majorEastAsia" w:eastAsiaTheme="majorEastAsia" w:hAnsiTheme="majorEastAsia" w:cstheme="majorBidi"/>
      <w:iCs/>
      <w:color w:val="000000" w:themeColor="text1"/>
      <w:sz w:val="22"/>
    </w:rPr>
  </w:style>
  <w:style w:type="paragraph" w:styleId="Heading7">
    <w:name w:val="heading 7"/>
    <w:basedOn w:val="Normal"/>
    <w:next w:val="Normal"/>
    <w:link w:val="Heading7Char"/>
    <w:uiPriority w:val="9"/>
    <w:semiHidden/>
    <w:unhideWhenUsed/>
    <w:qFormat/>
    <w:rsid w:val="00B51D8D"/>
    <w:pPr>
      <w:keepNext/>
      <w:keepLines/>
      <w:spacing w:after="0"/>
      <w:outlineLvl w:val="6"/>
    </w:pPr>
    <w:rPr>
      <w:rFonts w:asciiTheme="majorEastAsia" w:eastAsiaTheme="majorEastAsia" w:hAnsiTheme="majorEastAsia" w:cstheme="majorBidi"/>
      <w:color w:val="000000" w:themeColor="text1"/>
      <w:sz w:val="22"/>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8D"/>
    <w:rPr>
      <w:rFonts w:ascii="PMingLiU" w:eastAsiaTheme="majorEastAsia" w:hAnsi="PMingLiU" w:cstheme="majorBidi"/>
      <w:color w:val="000000" w:themeColor="text1"/>
      <w:sz w:val="22"/>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rsid w:val="00B51D8D"/>
    <w:rPr>
      <w:rFonts w:asciiTheme="majorEastAsia" w:eastAsiaTheme="majorEastAsia" w:hAnsiTheme="majorEastAsia" w:cstheme="majorBidi"/>
      <w:iCs/>
      <w:color w:val="000000" w:themeColor="text1"/>
      <w:sz w:val="22"/>
    </w:rPr>
  </w:style>
  <w:style w:type="character" w:customStyle="1" w:styleId="Heading7Char">
    <w:name w:val="Heading 7 Char"/>
    <w:basedOn w:val="DefaultParagraphFont"/>
    <w:link w:val="Heading7"/>
    <w:uiPriority w:val="9"/>
    <w:semiHidden/>
    <w:rsid w:val="00B51D8D"/>
    <w:rPr>
      <w:rFonts w:asciiTheme="majorEastAsia" w:eastAsiaTheme="majorEastAsia" w:hAnsiTheme="majorEastAsia" w:cstheme="majorBidi"/>
      <w:color w:val="000000" w:themeColor="text1"/>
      <w:sz w:val="22"/>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0789-C8FC-A147-931A-5976454E6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1</TotalTime>
  <Pages>16</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2</cp:revision>
  <dcterms:created xsi:type="dcterms:W3CDTF">2026-04-27T13:33:00Z</dcterms:created>
  <dcterms:modified xsi:type="dcterms:W3CDTF">2026-04-27T13:51:00Z</dcterms:modified>
</cp:coreProperties>
</file>