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BF0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台閩至海內外的航線</w:t>
      </w:r>
    </w:p>
    <w:p w14:paraId="02F42DD0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本文擬從海道水程、洋中險處、民船種類為題敘述。</w:t>
      </w:r>
    </w:p>
    <w:p w14:paraId="6C8E35DD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6B54D0F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5A06E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國內海道</w:t>
      </w:r>
    </w:p>
    <w:p w14:paraId="5CC7863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在海道水程方面，可以分為國內與國外兩種，國內的海道又可再細分為台灣島內航線與台灣島外航線（包括至內地港口與澎湖等附屬島嶼）兩種。</w:t>
      </w:r>
    </w:p>
    <w:p w14:paraId="6D74AB9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FE7C83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9F9230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台灣島內航線</w:t>
      </w:r>
    </w:p>
    <w:p w14:paraId="15C181BD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B9AD9FF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光緒朝以前都偏重西部，忽略東部</w:t>
      </w:r>
    </w:p>
    <w:p w14:paraId="3EA9D72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以台灣島內航線來說，由於清代對台灣的開發，在光緒朝以前都偏重西部、東北部平原，所以對東部航線的探察，只出現在康熙、道光朝。</w:t>
      </w:r>
    </w:p>
    <w:p w14:paraId="14B043B2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921CA8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0643041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帆船航行於台灣東部的困難度要甚於西部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且无法環島。</w:t>
      </w:r>
    </w:p>
    <w:p w14:paraId="0E9C0DD3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3CB13D3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0C433A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無法沿海岸航行至台灣任何一處港口</w:t>
      </w:r>
    </w:p>
    <w:p w14:paraId="31FEA21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事實上在整個清代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若欲沿海岸航行至台灣任何一處港口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都可說是一件極度挑戰性的事情。</w:t>
      </w:r>
    </w:p>
    <w:p w14:paraId="109D92D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8172251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8C399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台灣島外航線</w:t>
      </w:r>
    </w:p>
    <w:p w14:paraId="708A509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至於以台灣島外航線來說，筆者除了討論包括航行至澎湖等附屬島嶼、台閩的對渡水程之外，還兼談從福建航至大陸沿海各港的水程。</w:t>
      </w:r>
    </w:p>
    <w:p w14:paraId="05427891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217FFB5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DB9A2F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台閩對渡</w:t>
      </w:r>
    </w:p>
    <w:p w14:paraId="65AD99E5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在清代台閩對渡的過程中，由金門、廈門、泉州、興化，對渡台灣南部的台江、鹿耳門、七鯤身、安平，都要途經澎湖（編號1、2、3、5、6、7、8、11、15、16、18、23）。</w:t>
      </w:r>
    </w:p>
    <w:p w14:paraId="4FF5E0E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6C2ABCE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545D12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但從福州府徑渡台灣北部（編號1、12、14、15、16、24、27），或直趨台灣南部（編號7、12、17、22、23），則不一定要經過澎湖。</w:t>
      </w:r>
    </w:p>
    <w:p w14:paraId="3275C4C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B0AA03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1B1585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另外，從台灣中部鹿港航行至泉州，或噶瑪蘭至江、浙，應直駛水程較近，所以也不必要途經澎湖，但駛往廈門者，多至澎湖稍停（編號20、21）。</w:t>
      </w:r>
    </w:p>
    <w:p w14:paraId="5B96CCE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33FCF2D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1FBC49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洋中險處</w:t>
      </w:r>
    </w:p>
    <w:p w14:paraId="32B1CD7E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6A251F2F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台灣海峽＝「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黑水溝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D2A38B3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關於洋中的險處及海難救助問題。台灣海峽波濤洶湧的情形，屢見於史書記載。以當時情況而言，台灣海峽被分成几個部分來橫渡。黑水溝只是海峽的一個通稱，它還包含一些海域，如：小洋黑水溝（或謂之小洋，今澎湖水道）、大洋黑水溝、紅水溝、清水洋（三者又合稱大洋，今廈門至澎湖段海峽）。</w:t>
      </w:r>
    </w:p>
    <w:p w14:paraId="47CDF0B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2984D1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D3009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各個海域的區別，全憑舟人視海水的顏色而定，大抵水色可分白色、淡藍、黑、淡黑、深碧、靛綠、紅、純赤等。</w:t>
      </w: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4CA7D65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394BAF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全段最險的海域則是大洋。由於早期的航海者不知船難的發生，往往肇因於風向和潮汐的丕變，所以謠傳不少「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海怪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」潛伏在海底深處，乘機噬人吞船的故事。</w:t>
      </w:r>
    </w:p>
    <w:p w14:paraId="3C1930B2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D6DF861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EDE614D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另外台灣海峽除被稱為黑水溝外，亦有「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岐海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橫洋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墨洋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五色水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黑水洋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白水洋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」的稱呼，而澎湖附近的海域又名「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八卦水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」，台灣府以北的海面也被稱作「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鏡面洋，浙江往經日本則必過「糠洋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蕈洋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」。徑渡台灣海峽而不泊澎湖者又稱為「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透洋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透西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」，多為走私偷渡的一種管道。至於南風气和萬水朝宗也都是在台灣附近海域的險處。前者又名南風、落、弱水、沈海、落溜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後者又名萬水朝東。對於兩者的記載雖然方志多有提到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但正確位置現今无從考證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</w:p>
    <w:p w14:paraId="6447AC6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CAEA931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39D7D3D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民船</w:t>
      </w:r>
    </w:p>
    <w:p w14:paraId="0BDA6F1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55E4AEB4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輪船、風帆船（商船、小船）</w:t>
      </w:r>
    </w:p>
    <w:p w14:paraId="410F1811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民船的種類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表</w:t>
      </w:r>
      <w:r w:rsidRPr="00CA17FD">
        <w:rPr>
          <w:rFonts w:ascii="PMingLiU" w:eastAsia="PMingLiU" w:hAnsi="PMingLiU" w:cs="Times New Roman"/>
          <w:sz w:val="22"/>
          <w:szCs w:val="22"/>
        </w:rPr>
        <w:t>1－16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是整個清代台灣民船商船類型的歸納。在眾多類型的船舶中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除輪船外其餘都是風帆船。等級二、三的船隻，可稱為商船，等級四的船隻則為小船。</w:t>
      </w:r>
    </w:p>
    <w:p w14:paraId="7B1B147F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8EE418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5589F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商船＝橫洋船</w:t>
      </w:r>
    </w:p>
    <w:p w14:paraId="379B07C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屬於等級二的橫洋船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可說專為對渡台閩的船隻。其名</w:t>
      </w:r>
      <w:r w:rsidRPr="00CA17FD">
        <w:rPr>
          <w:rFonts w:ascii="PMingLiU" w:eastAsia="PMingLiU" w:hAnsi="PMingLiU" w:cs="Times New Roman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橫洋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」也是指徑渡海峽而言。若該船運糖至天津貿易者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又稱</w:t>
      </w:r>
      <w:r w:rsidRPr="00CA17FD">
        <w:rPr>
          <w:rFonts w:ascii="PMingLiU" w:eastAsia="PMingLiU" w:hAnsi="PMingLiU" w:cs="Times New Roman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糖船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」或</w:t>
      </w:r>
      <w:r w:rsidRPr="00CA17FD">
        <w:rPr>
          <w:rFonts w:ascii="PMingLiU" w:eastAsia="PMingLiU" w:hAnsi="PMingLiU" w:cs="Times New Roman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透北船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」。同級的販艚船亦分南艚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販貨至漳州、南澳、广東各處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、北艚者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至溫州、寧波、上海、天津、登萊、錦州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5186FDFE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2CACDCB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945BA63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至於福建沿海也有被稱為艋艚、描、虎艚、十三股艚、漢洋釣、草鳥船的漁船。這類船隻雖屬福建沿海澳甲管理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但常做海上搶劫及偷渡走私台灣的勾當。</w:t>
      </w:r>
    </w:p>
    <w:p w14:paraId="030C596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BCEC4C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5F992E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洋船、番船</w:t>
      </w:r>
    </w:p>
    <w:p w14:paraId="6C843B7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除此還有兩種更大型的船隻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一是洋船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一是番船。前者屬於中國的船隻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比商船更大且用三桅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大者可載萬余石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小者亦數千石。後者又稱呷板船、夾板船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可分為紅夷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荷蘭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夾板、呂宋夾板或紅毛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英吉利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夾板船。但不管是何種夾板船式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船身頭尾系方形三桅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甲板分隔三層並配有大炮、鳥槍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載貨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萬石至</w:t>
      </w:r>
      <w:r w:rsidRPr="00CA17FD">
        <w:rPr>
          <w:rFonts w:ascii="PMingLiU" w:eastAsia="PMingLiU" w:hAnsi="PMingLiU" w:cs="Times New Roman"/>
          <w:sz w:val="22"/>
          <w:szCs w:val="22"/>
        </w:rPr>
        <w:t>10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萬石。其他還有越南國船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此船與夾板船相似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載貨</w:t>
      </w:r>
      <w:r w:rsidRPr="00CA17FD">
        <w:rPr>
          <w:rFonts w:ascii="PMingLiU" w:eastAsia="PMingLiU" w:hAnsi="PMingLiU" w:cs="Times New Roman"/>
          <w:sz w:val="22"/>
          <w:szCs w:val="22"/>
        </w:rPr>
        <w:t>5000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余石。</w:t>
      </w:r>
    </w:p>
    <w:p w14:paraId="27EB076F" w14:textId="77777777" w:rsidR="003165EA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E890776" w14:textId="77777777" w:rsidR="003165EA" w:rsidRDefault="003165EA" w:rsidP="003165EA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69F0276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color w:val="EE0000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台閩的配運</w:t>
      </w:r>
    </w:p>
    <w:p w14:paraId="3D24D66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42703B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D86B7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施琅攻台後，並未限制台民出海的自由</w:t>
      </w:r>
    </w:p>
    <w:p w14:paraId="4D9F7A83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然在進入這個主題之前，須先瞭解清初台灣海運的能力。康熙二十二年（1683）靖海將軍施琅攻取台灣之後，並未限制台民出海的自由。但這種措施並非未曾遭到朝臣質疑。</w:t>
      </w:r>
    </w:p>
    <w:p w14:paraId="7A2BDBF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FA26D8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15514D0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後期，嚴格限制渡台</w:t>
      </w:r>
    </w:p>
    <w:p w14:paraId="6B04F62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38645CF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海峽兩岸，港口短距航行選擇多</w:t>
      </w:r>
    </w:p>
    <w:p w14:paraId="7D4F0994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從他們奏言當中，也發現一個事實，即是東南各省的海運事業相當發達，以運輸力而言，絕對有辦法應付海內外受託的物品。於是在這個背景的襯托下，台閩遂發展出與他地迥異的海運模式。</w:t>
      </w:r>
    </w:p>
    <w:p w14:paraId="5C2F662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16EDBE2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F62E4A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以海峽兩岸來說，其港口短距航行的形勢相當明顯。大抵北路之後壟港，與興化、南日相對，後壟而上，有竹塹社（港）與海壇相對；竹塹而上，有南嵌社（港）與福州閩安鎮潼關相對；自南嵌至上淡水（港），與北茭洋相對；淡水至雞籠城，與沙埕烽火門相對。</w:t>
      </w:r>
    </w:p>
    <w:p w14:paraId="635AA7C5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7E31712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DF8D39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但台閩船戶不能自由地進出兩地港口</w:t>
      </w:r>
    </w:p>
    <w:p w14:paraId="5DDA680D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不過這並不代表台閩的船戶，可自由地進出兩地任何一個港口。以往清廷秉持嚴格渡台政策，限制來台的人數成為手段之一，其具體方法就是規定台閩對渡的港口。此外利用其他港汊登岸者，一律列為非法。</w:t>
      </w:r>
    </w:p>
    <w:p w14:paraId="1ED6A1E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B0DD2F7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C63227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只有5個正口</w:t>
      </w:r>
    </w:p>
    <w:p w14:paraId="122E6682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移民禁令未解除前，全台只有5個正口與福建的廈門、泉州、福州進行對渡。這5個正口即是領台之初的鹿耳門，乾隆四十九年（1784）加開的鹿仔港，乾隆五十三年（1788）加開的八里坌海口，以及道光四年（1824）加開的五條港、烏石港。</w:t>
      </w:r>
    </w:p>
    <w:p w14:paraId="191F47F2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017C3A9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ABA25CE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當時至少有8種不同的載運物———班兵、米、公文、人犯、馬匹、棺骸、官員、餉。</w:t>
      </w:r>
    </w:p>
    <w:p w14:paraId="22490988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6FF7B00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21E8B9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運公文</w:t>
      </w:r>
    </w:p>
    <w:p w14:paraId="18DECCFF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以公文來說它是最容易配運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只要是來往於閩台兩地的商、漁船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均可奉命搭載。台灣鎮、道夾板公文過海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照例由廈防廳隨時具報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以察稽遲。不過由於廈門平時无驛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所以須自同安大輪驛送至廈門各鋪飛遞，如果台灣有警，則奉檄添設腰站，由縣專設廈門站。</w:t>
      </w:r>
    </w:p>
    <w:p w14:paraId="366B06B6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2ED572C" w14:textId="77777777" w:rsidR="003165EA" w:rsidRPr="00CA17FD" w:rsidRDefault="003165EA" w:rsidP="003165E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C50B253" w14:textId="7D1CA472" w:rsidR="003165EA" w:rsidRPr="00EC7792" w:rsidRDefault="003165EA" w:rsidP="00EC7792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D6011C" w14:textId="77777777" w:rsidR="00DE33B0" w:rsidRPr="000D1AD9" w:rsidRDefault="00DE33B0" w:rsidP="00B51D8D">
      <w:pPr>
        <w:pStyle w:val="Heading6"/>
      </w:pP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EA"/>
    <w:rsid w:val="000D1AD9"/>
    <w:rsid w:val="001E4FBD"/>
    <w:rsid w:val="00247536"/>
    <w:rsid w:val="003165EA"/>
    <w:rsid w:val="004D16CC"/>
    <w:rsid w:val="004E2153"/>
    <w:rsid w:val="00B51D8D"/>
    <w:rsid w:val="00B56244"/>
    <w:rsid w:val="00B83FDB"/>
    <w:rsid w:val="00DE33B0"/>
    <w:rsid w:val="00DF0E56"/>
    <w:rsid w:val="00E37EB2"/>
    <w:rsid w:val="00EC779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88F6B"/>
  <w15:chartTrackingRefBased/>
  <w15:docId w15:val="{2E8B3587-3317-2143-982D-F995DEAF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5EA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2</cp:revision>
  <dcterms:created xsi:type="dcterms:W3CDTF">2026-02-13T06:20:00Z</dcterms:created>
  <dcterms:modified xsi:type="dcterms:W3CDTF">2026-02-13T08:11:00Z</dcterms:modified>
</cp:coreProperties>
</file>