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36BE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作者＝四大類</w:t>
      </w:r>
    </w:p>
    <w:p w14:paraId="0E85DF2F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本書嘗試把清代台灣社會的武力分為四大類，並依照戰力高低排列——職業式、原住民、契約式、拜盟式，進而解釋以它們為主體的軍事史發展。</w:t>
      </w:r>
    </w:p>
    <w:p w14:paraId="40CFBE7A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CCB3532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AC4A811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職業式＝清廷綠營＝職業分工，統籌能力、戰力最強</w:t>
      </w:r>
    </w:p>
    <w:p w14:paraId="0570530B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職業式武力顧名思義就是把武力的整編，以職業分工的方式進行。因為編制、操練、給餉、武器、指揮、後勤、撫卹等業務，都有專人負責與要求，所以能發揮的戰力最強。而有能力統籌如此規模者，基本上只有統治者才有辦法做到，其代表是綠營與防軍。因此也可以說職業式武力就代表官方武力。</w:t>
      </w:r>
    </w:p>
    <w:p w14:paraId="412E8FAF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24AF960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14DB8B0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原住民武力＝生、熟番武力</w:t>
      </w:r>
    </w:p>
    <w:p w14:paraId="1DB2DF21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原住民武力是指生、熟番的武力。</w:t>
      </w:r>
    </w:p>
    <w:p w14:paraId="7226A863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016DA88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CA7F88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戰力強</w:t>
      </w:r>
    </w:p>
    <w:p w14:paraId="4E8B3C01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他們平常健走於平原、山地，從捕鹿、射魚到出草、馘首，皆已練就一身好功夫。若從單兵作戰的標準評審，他們的戰力不會輸給職業式武力。</w:t>
      </w:r>
    </w:p>
    <w:p w14:paraId="4E89C3A9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624074F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F391E2A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但統籌能力弱</w:t>
      </w:r>
    </w:p>
    <w:p w14:paraId="4D472180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可惜的是他們沒有像金字塔架構般的軍事組織，戰鬥時難以統合所有的戰力。並且在武器與後勤上遠遠不及官方，亦很難與官方相抗衡。</w:t>
      </w:r>
    </w:p>
    <w:p w14:paraId="3CDD0916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6B265D1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4F8A7B8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3.清廷收編熟番</w:t>
      </w:r>
    </w:p>
    <w:p w14:paraId="5246F870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清廷看上他們堅實的一面，乾隆五十三年（1788）以後收編部分熟番成為番，作為官方武力的輔助力量。番的屯丁能得到官方的給餉，表面上也有職業武力的身影，但卻被本書排除。最主要的原因是從制度面來看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職業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」的標準不是空有發餉的規定而已，還需注意這套制度是否運作流暢。嘉慶朝以後番連年欠餉，說明番屯若列為職業式武力是不符標準的。</w:t>
      </w:r>
    </w:p>
    <w:p w14:paraId="07B5BC2E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200DBDE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FFC577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契約式＝民團、隘與結＝</w:t>
      </w:r>
    </w:p>
    <w:p w14:paraId="50473CB2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契約式武力顧名思義是指武力的整編，以契約的方式進行。雖然它不一定有簽約的動作，但在約定的期限內，首從彼此有權利義務的關係。其代表是以民團、隘與結首為主。</w:t>
      </w:r>
    </w:p>
    <w:p w14:paraId="57F06A08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D2087ED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0B72D4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旋聚旋散</w:t>
      </w:r>
    </w:p>
    <w:p w14:paraId="6640FFC9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當然從「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給薪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」的動作來看，契約式武力很像雇傭兵，但本書不認為可以把它視為職業武力的原因。主要是他們的武力，多采旋聚散的方式組成；當約定的時間到期，該團體就解散或另行編組。</w:t>
      </w:r>
    </w:p>
    <w:p w14:paraId="66A1BAE0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58B230D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5CC9758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不敵生番</w:t>
      </w:r>
    </w:p>
    <w:p w14:paraId="34D6DAD8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至於把他們列在原住民武力之後，則是以每次戰役的結果而定。尤其是光緒元年至二十年的開山撫番戰爭，契約式武力最具戰力者——土勇營，仍然不敵生番。</w:t>
      </w:r>
    </w:p>
    <w:p w14:paraId="31965C13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05702F1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18C0AD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拜盟式武力＝會黨＝人數少、向心力、對抗清廷</w:t>
      </w:r>
    </w:p>
    <w:p w14:paraId="31A480B2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拜盟式武力專指秘密結社形成的武力，其代表以會黨為主。清代的會黨分為閩粵天地會與川楚哥老會二大系統。</w:t>
      </w:r>
    </w:p>
    <w:p w14:paraId="0EE9E9F5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EC125CF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2D44CD2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按照清律會黨為法所不容，因此會黨分子為維繫彼此的向心力，均產生出一套諸如：序齒、歃血、立誓、焚表、鑽刀的儀式。其武力基礎是在拜盟之上產生，故名拜盟式武力。他們的特性是人數少，但官方的立場明顯。由於經常突然發動竪旗，挑戰清廷治台的權威，所以也是官方聯合番、民圍剿的對象。</w:t>
      </w:r>
    </w:p>
    <w:p w14:paraId="7593C6DD" w14:textId="77777777" w:rsidR="005C7F3A" w:rsidRPr="00CA17FD" w:rsidRDefault="005C7F3A" w:rsidP="005C7F3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04520CE" w14:textId="77777777" w:rsidR="00DE33B0" w:rsidRPr="000D1AD9" w:rsidRDefault="00DE33B0" w:rsidP="00B51D8D">
      <w:pPr>
        <w:pStyle w:val="Heading6"/>
      </w:pP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3A"/>
    <w:rsid w:val="000D1AD9"/>
    <w:rsid w:val="001E4FBD"/>
    <w:rsid w:val="00247536"/>
    <w:rsid w:val="004D16CC"/>
    <w:rsid w:val="004E2153"/>
    <w:rsid w:val="005C7F3A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B723B"/>
  <w15:chartTrackingRefBased/>
  <w15:docId w15:val="{36800D51-D3C1-A344-8A5D-A053433F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F3A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1</cp:revision>
  <dcterms:created xsi:type="dcterms:W3CDTF">2026-02-13T06:09:00Z</dcterms:created>
  <dcterms:modified xsi:type="dcterms:W3CDTF">2026-02-13T06:09:00Z</dcterms:modified>
</cp:coreProperties>
</file>