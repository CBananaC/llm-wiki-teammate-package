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5AC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9月以前前線奏報所呈現的危局：諸羅被圍、交通斷絕、兵力不足、資訊不通</w:t>
      </w:r>
    </w:p>
    <w:p w14:paraId="0599ACD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387483A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一、諸羅危機不只是圍城，而是交通、文報與糧餉系統被切斷</w:t>
      </w:r>
    </w:p>
    <w:p w14:paraId="27EAE0C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8BD973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9月以前的奏報顯示，諸羅的危機並非單純是一座縣城被林爽文軍圍困，而是清軍在臺灣中路的交通、補給與文書傳遞系統正被切斷。柴大紀於1787年7月2日發出的奏摺明確指出，林軍在鹽水港、鹿仔草等處活動，其目的在於阻斷府城與諸羅之間的要道，使清軍無法傳遞文報、運送糧餉，從而困死諸羅：</w:t>
      </w:r>
    </w:p>
    <w:p w14:paraId="1C600FC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C49E82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逆匪糾合南北賊眾，滋擾鹽水港、鹿仔草等處，圖截通府要路，使文報不通，糧餉莫運，以困諸羅縣城。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2A5B4BF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（台858，署福建陸路提督柴大紀，奏摺，發出：1787/07/02；收到／硃批：1787/09/07；《戰略quotation.xlsx》，row 2）</w:t>
      </w:r>
    </w:p>
    <w:p w14:paraId="0B7D7CD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82A726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這一奏報到9月7日才被乾隆收到，相隔67日。對乾隆而言，這份奏報使他第一次清楚知道：諸羅之圍已經威脅到清軍的中路聯絡。若文報不通、糧餉莫運，諸羅就不只是軍事據點失守的問題，而是整個臺灣戰場的資訊與補給線可能崩潰。因此，乾隆後來把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打通諸羅</w:t>
      </w:r>
      <w:r w:rsidRPr="00B75244">
        <w:rPr>
          <w:rFonts w:ascii="PMingLiU" w:eastAsia="PMingLiU" w:hAnsi="PMingLiU" w:hint="eastAsia"/>
          <w:sz w:val="22"/>
          <w:szCs w:val="22"/>
        </w:rPr>
        <w:t>」視為急務，正是建立在這類奏報所呈現的危機之上。</w:t>
      </w:r>
    </w:p>
    <w:p w14:paraId="3F74E69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2BFEA28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二、柴大紀兵力單薄，前線已無法靠自身解圍</w:t>
      </w:r>
    </w:p>
    <w:p w14:paraId="1786C13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7AE6BA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柴大紀同一份7月2日奏摺也顯示，諸羅守軍與附近清軍兵力不足，無法單靠現有力量突破包圍。他明確指出自己的營盤兵力有限：</w:t>
      </w:r>
    </w:p>
    <w:p w14:paraId="6964403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5FFEB9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奴才營盤止有兵一千餘名，兵力單薄。賊匪每來侵犯，已吝請將軍臣常青再添兵應援。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05FF1FB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（台858，署福建陸路提督柴大紀，奏摺，發出：1787/07/02；收到／硃批：1787/09/07；《戰略quotation.xlsx》，row 2）</w:t>
      </w:r>
    </w:p>
    <w:p w14:paraId="277040A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86C9DE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這說明前線早已不是「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只要將領奮勇即可解圍</w:t>
      </w:r>
      <w:r w:rsidRPr="00B75244">
        <w:rPr>
          <w:rFonts w:ascii="PMingLiU" w:eastAsia="PMingLiU" w:hAnsi="PMingLiU" w:hint="eastAsia"/>
          <w:sz w:val="22"/>
          <w:szCs w:val="22"/>
        </w:rPr>
        <w:t>」的狀態，而是兵力結構本身不足。柴大紀雖然仍在防守諸羅，但他已經向常青請求增援。這一點後來與福康安請求增兵、阿桂替福康安辯護、乾隆同意調撥川兵與黔兵形成連續關係。換言之，9月7日乾隆同意厚集兵力，並不是突然讓步，而是因為前線奏報已經顯示諸羅守軍確實無力獨自解困。</w:t>
      </w:r>
    </w:p>
    <w:p w14:paraId="19F2AE5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E161586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三、常青不能移營，府城與諸羅形成兩難局面</w:t>
      </w:r>
    </w:p>
    <w:p w14:paraId="00445CB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9A5CAA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李侍堯於1787年8月23日發出的奏摺進一步說明，諸羅之所以遲遲不能解圍，是因為常青受到府城安危牽制，不能抽兵北上。李侍堯判斷：</w:t>
      </w:r>
    </w:p>
    <w:p w14:paraId="485CFB6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226961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看此情形，是常青實有不能移營之勢，而諸羅被圍日久，芻糧、鉛藥日少一日，甚為可慮。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0D59804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（台861，閩浙總督李侍堯，奏摺，發出：1787/08/23；收到／硃批：1787/09/07；《戰略quotation.xlsx》，row 4）</w:t>
      </w:r>
    </w:p>
    <w:p w14:paraId="3D9AB79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3815A7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這句話極為關鍵。它使乾隆知道，前線不是單純缺乏決心，而是陷入結構性兩難：常青若留守府城，諸羅無人可救；若抽兵救諸羅，又擔心府城被賊乘虛而入。李侍堯另一處奏報亦指出：</w:t>
      </w:r>
    </w:p>
    <w:p w14:paraId="44778B4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927D22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諸羅之圍尚未得解，常青本欲赴援諸羅，而府城外之賊又乘間窺伺，惟恐出兵後，府城萬一有失，則進退失據。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47B6F3F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（台861，閩浙總督李侍堯，奏摺，發出：1787/08/23；收到／硃批：1787/09/07；《戰略quotation.xlsx》，row 5）</w:t>
      </w:r>
    </w:p>
    <w:p w14:paraId="50B95E7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2699CA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這說明清軍在臺灣的兩個重要據點——府城與諸羅——互相牽制。府城不能失，諸羅也不能失；但現有兵力又不足以同時兼顧。因此，福康安後來被要求速赴鹿港、統兵前救諸羅，正是因為乾隆已經知道常青無法解決這個兩難。</w:t>
      </w:r>
    </w:p>
    <w:p w14:paraId="58AB669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28BAA6A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四、臺灣與內地之間文報不通，朝廷對戰場掌握本身也陷入困難</w:t>
      </w:r>
    </w:p>
    <w:p w14:paraId="03156C2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7E26D6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李侍堯8月23日的奏摺還指出，臺灣與大陸之間的文報傳遞也出現問題。因颶風、海口阻隔與戰事不明，李侍堯已有十多日沒有收到臺灣文報：</w:t>
      </w:r>
    </w:p>
    <w:p w14:paraId="748CF25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E39311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旬日以來，總未得臺灣文報，臣惟恐鹿耳門、鹿仔港兩處口岸或有梗阻。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531C4DF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lastRenderedPageBreak/>
        <w:t>（台861，閩浙總督李侍堯，奏摺，發出：1787/08/23；收到／硃批：1787/09/07；《戰略quotation.xlsx》，row 5）</w:t>
      </w:r>
    </w:p>
    <w:p w14:paraId="7FE8C39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FA377A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這一句可以直接連到你的「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資訊延遲</w:t>
      </w:r>
      <w:r w:rsidRPr="00B75244">
        <w:rPr>
          <w:rFonts w:ascii="PMingLiU" w:eastAsia="PMingLiU" w:hAnsi="PMingLiU" w:hint="eastAsia"/>
          <w:sz w:val="22"/>
          <w:szCs w:val="22"/>
        </w:rPr>
        <w:t>」主題。前線危局不只是清軍兵少、諸羅被圍，更包括朝廷與督撫無法穩定掌握臺灣戰情。文報中斷意味著乾隆與李侍堯都無法即時知道諸羅、府城、鹿港的最新狀況。這使中央決策具有高度不確定性：皇帝必須根據延遲數十日甚至兩個月的文書判斷前線應先救諸羅，還是直攻大里杙。</w:t>
      </w:r>
    </w:p>
    <w:p w14:paraId="5D3223B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7924DAC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五、藍元枚病故，使鹿港與水師方面的指揮也出現空缺</w:t>
      </w:r>
    </w:p>
    <w:p w14:paraId="72BA9FE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C95CB7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李侍堯的8月23日奏報還提到藍元枚病故，這使鹿港方面的指揮協調出現問題。雖然有新兵抵達，但若缺乏可靠統帥，援兵仍難以形成有效攻勢。這一點雖然不像諸羅缺糧那樣直接，但它加重了整體戰局的不穩定：府城方面常青不能移營，諸羅方面柴大紀被圍，鹿港方面又有指揮空缺。也就是說，在福康安真正到臺以前，清軍在臺灣已經呈現多點危機，而不是單一局部失利。</w:t>
      </w:r>
    </w:p>
    <w:p w14:paraId="19AA9C6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13FA424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六、皇帝在9月7日已知的危機，已足以支持「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先救諸羅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4188C8C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78C448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到1787年9月7日，乾隆實際掌握的核心資訊包括：第一，諸羅被圍日久；第二，林軍企圖切斷府城與諸羅之間的通道，使「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文報不通，糧餉莫運</w:t>
      </w:r>
      <w:r w:rsidRPr="00B75244">
        <w:rPr>
          <w:rFonts w:ascii="PMingLiU" w:eastAsia="PMingLiU" w:hAnsi="PMingLiU" w:hint="eastAsia"/>
          <w:sz w:val="22"/>
          <w:szCs w:val="22"/>
        </w:rPr>
        <w:t>」；第三，柴大紀兵力單薄；第四，常青因府城安危無法移營；第五，臺灣與內地之間文報也可能因海口、颶風與戰事受阻。這些資訊足以使乾隆判斷，諸羅已經是戰場上最急迫的節點。因此，他在9月7日與9月9日反覆要求福康安採取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先救諸羅、再攻大里杙</w:t>
      </w:r>
      <w:r w:rsidRPr="00B75244">
        <w:rPr>
          <w:rFonts w:ascii="PMingLiU" w:eastAsia="PMingLiU" w:hAnsi="PMingLiU" w:hint="eastAsia"/>
          <w:sz w:val="22"/>
          <w:szCs w:val="22"/>
        </w:rPr>
        <w:t>」的路線，就不是臨時反覆，而是根據當時已知奏報作出的合理判斷。</w:t>
      </w:r>
    </w:p>
    <w:p w14:paraId="1B2CCF2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113A6D2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七、但乾隆9月7日尚未知道的更嚴重情況：魏大斌援軍受挫與諸羅物資幾近枯竭</w:t>
      </w:r>
    </w:p>
    <w:p w14:paraId="09F37AB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CB8843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需要注意的是，柴大紀於1787年8月16日發出的台931，直到9月28日才被乾隆收到。因此，乾隆在9月7日和9月9日決定先救諸羅時，尚未掌握這份更具體、更嚴重的戰報。台931顯示，魏大斌援軍在前往諸羅途中損失慘重，抵達諸羅後兵力、器械、藥鉛、火繩都嚴重不足：</w:t>
      </w:r>
    </w:p>
    <w:p w14:paraId="2DB43C5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67BCF1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中途遇賊打仗陣亡、遺失等一千二百一十名，現到諸羅共兵僅有一千四百六十八名，內受傷兵丁七十五名、患病兵丁二十名，器械均不全備，藥鉛、火繩俱無。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06C3838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（台931，署福建陸路提督柴大紀，奏摺，發出：1787/08/16；收到／硃批：1787/09/28；《戰略quotation.xlsx》，row 3）</w:t>
      </w:r>
    </w:p>
    <w:p w14:paraId="1599053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A6AEE6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這份奏報說明，諸羅實際情況比乾隆9月7日所知更加嚴重。援軍不但沒有有效解圍，反而損失過半；即使抵達諸羅，兵力與軍需也不足以支撐長期作戰。這也意味著，乾隆9月7日已判斷諸羅危急，但他的判斷仍建立在不完整資訊上。真正的前線危機，比他當時所知更嚴重。</w:t>
      </w:r>
    </w:p>
    <w:p w14:paraId="63486E7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CC3640F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八、總結：9月以前的奏報顯示，諸羅已成為清軍戰略崩潰的臨界點</w:t>
      </w:r>
    </w:p>
    <w:p w14:paraId="1EE28B9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410CD6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綜合9月以前發出的奏報可見，諸羅危機至少包含五個層面：其一，林軍圍困諸羅；其二，林軍企圖切斷府城與諸羅之間的文報與糧餉通道；其三，柴大紀兵力單薄，需要增援；其四，常青因府城安危不能移營，使諸羅無法由臺灣現有兵力解救；其五，臺灣與內地之間文報本身也因海口、風浪與戰事而受阻。到9月7日，乾隆已經知道其中大部分危機，因此才兩次重申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先救諸羅、再攻大里杙</w:t>
      </w:r>
      <w:r w:rsidRPr="00B75244">
        <w:rPr>
          <w:rFonts w:ascii="PMingLiU" w:eastAsia="PMingLiU" w:hAnsi="PMingLiU" w:hint="eastAsia"/>
          <w:sz w:val="22"/>
          <w:szCs w:val="22"/>
        </w:rPr>
        <w:t>」。但更嚴重的魏大斌援軍受挫、諸羅器械藥鉛火繩俱無等情況，乾隆要到9月28日才知道。這正好說明，乾隆的戰略判斷雖然受前線奏報推動，但始終受到資訊延遲與資訊不完整的限制。</w:t>
      </w:r>
    </w:p>
    <w:p w14:paraId="43A3F9A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br w:type="page"/>
      </w:r>
    </w:p>
    <w:p w14:paraId="04AE29D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lastRenderedPageBreak/>
        <w:t>1787年9月2日至9月4日：福康安從「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hint="eastAsia"/>
          <w:sz w:val="22"/>
          <w:szCs w:val="22"/>
        </w:rPr>
        <w:t>」到提出兩案並存</w:t>
      </w:r>
    </w:p>
    <w:p w14:paraId="28887F6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78BE816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一、9月2日：福康安尚未到廈門，仍需要先掌握臺灣實況</w:t>
      </w:r>
    </w:p>
    <w:p w14:paraId="6D5355C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10E9F9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1787年9月2日，福康安發出奏摺時，尚未抵達廈門，也尚未真正掌握臺灣前線的最新情況。因此，他在奏摺中沒有直接指定入臺後必然先攻哪一處，而是說要先趕赴廈門，觀察實際情形，再迅速渡海入臺：</w:t>
      </w:r>
    </w:p>
    <w:p w14:paraId="190C434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67E178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惟有趕赴廈門，相度情形，速往臺灣，另行申明軍紀，立使該處弁兵，氣象改觀，一洗從前委靡之習；並與海蘭察等通盤佈置，整頓兵力，先操必勝之勢，務期初次接仗，即將賊匪痛加剿殺。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2E5A090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（台884，福康安，硃批，發出：1787/09/02；收到：1787/09/12；《戰略quotation.xlsx》，row 11）</w:t>
      </w:r>
    </w:p>
    <w:p w14:paraId="4F197A6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F7AB7D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這裡的「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hint="eastAsia"/>
          <w:sz w:val="22"/>
          <w:szCs w:val="22"/>
        </w:rPr>
        <w:t>」不應直接理解為拖延。從福康安9月2日的位置來看，他還未到廈門，無法直接確認鹿港、鹿耳門、諸羅、府城等處的實際情況，也未能親自整合李侍堯、常青、海蘭察等方面的資訊。因此，他所說的「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hint="eastAsia"/>
          <w:sz w:val="22"/>
          <w:szCs w:val="22"/>
        </w:rPr>
        <w:t>」，可以理解為渡臺前必要的情報確認與軍事部署。這與乾隆後來在9月12日批評他「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更有何相度</w:t>
      </w:r>
      <w:r w:rsidRPr="00B75244">
        <w:rPr>
          <w:rFonts w:ascii="PMingLiU" w:eastAsia="PMingLiU" w:hAnsi="PMingLiU" w:hint="eastAsia"/>
          <w:sz w:val="22"/>
          <w:szCs w:val="22"/>
        </w:rPr>
        <w:t>」形成對比：乾隆9月12日已知道諸羅危急，但福康安9月2日發奏時，尚未必掌握乾隆9月7日才收到的嚴重情報。</w:t>
      </w:r>
    </w:p>
    <w:p w14:paraId="41EB597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CD42A6E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二、9月2日：福康安已意識到兵力不足，預先請求增兵</w:t>
      </w:r>
    </w:p>
    <w:p w14:paraId="726CB5F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F8ED10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雖然福康安9月2日尚未到廈門，對臺灣實況仍需「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相度</w:t>
      </w:r>
      <w:r w:rsidRPr="00B75244">
        <w:rPr>
          <w:rFonts w:ascii="PMingLiU" w:eastAsia="PMingLiU" w:hAnsi="PMingLiU" w:hint="eastAsia"/>
          <w:sz w:val="22"/>
          <w:szCs w:val="22"/>
        </w:rPr>
        <w:t>」，但他已經意識到平亂不能只依靠現有兵力。因此，他在同日奏摺中請求預先調兵，理由是若等到抵臺後才發現兵力不足，再請調遣，便會因臺灣遠隔重洋而緩不濟急。他的擔憂是：</w:t>
      </w:r>
    </w:p>
    <w:p w14:paraId="34F5C7D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4007C3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設或尚稽時日，彼時再行徵調，更恐緩不濟急。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31A92BA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（台884，福康安，硃批，發出：1787/09/02；收到：1787/09/12；《戰略quotation.xlsx》，row 12）</w:t>
      </w:r>
    </w:p>
    <w:p w14:paraId="41FCAD4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590C0E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這一點很重要。福康安並不是因為完全掌握前線情況才請兵，而是因為他知道臺灣作戰具有跨海延遲，一旦錯過調兵時機，之後即使想補救也會來不及。這正好反映他對戰時文書與兵力投送延遲的敏感：奏摺往返、兵丁調發、渡海運送都需要時間，因此他必須在尚未抵達前線時，就先預備兵力。</w:t>
      </w:r>
    </w:p>
    <w:p w14:paraId="6D445F2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302B507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三、阿桂替福康安解釋：臺灣遠隔重洋，遲調一日即遲到一日</w:t>
      </w:r>
    </w:p>
    <w:p w14:paraId="49E7BC5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A32082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阿桂同日發出的奏摺，正好替福康安的增兵請求作出解釋。阿桂指出，當時賊勢猖獗，如果等福康安到臺灣後才發現兵力不足，再行請調，將因臺灣遠隔重洋而嚴重延誤：</w:t>
      </w:r>
    </w:p>
    <w:p w14:paraId="4C6F041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9FC332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現在賊匪猖獗鴟張，設福康安到彼後現有兵力尚不敷勦捕，維時再請添調，臺灣遠隔重洋，往返動需數月，遲一日調發則遲一日到臺，倘不能於冬春蔵事，則臺地炎熱雨濕，辦理彌形棘手。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3B44433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（台834，阿桂，上奏，發出：1787/09/02；收到：1787/09/07估計；《戰略quotation.xlsx》，row 12）</w:t>
      </w:r>
    </w:p>
    <w:p w14:paraId="44D3E7E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0746EF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這段引文非常適合用來支持福康安請兵的合理性。阿桂的重點不是單純說「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兵越多越好</w:t>
      </w:r>
      <w:r w:rsidRPr="00B75244">
        <w:rPr>
          <w:rFonts w:ascii="PMingLiU" w:eastAsia="PMingLiU" w:hAnsi="PMingLiU" w:hint="eastAsia"/>
          <w:sz w:val="22"/>
          <w:szCs w:val="22"/>
        </w:rPr>
        <w:t>」，而是指出臺灣戰場有特殊限制：一是跨海遙遠，往返動需數月；二是若拖到冬春之後，臺地炎熱雨濕，作戰更困難。因此，預先增兵不是畏難，而是為了避免戰機延誤。</w:t>
      </w:r>
    </w:p>
    <w:p w14:paraId="5DD2091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DB2BD5F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四、9月4日：福康安抵廈門後，開始根據新資訊提出兩種戰略選項</w:t>
      </w:r>
    </w:p>
    <w:p w14:paraId="2D17CA7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4BE1E3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到1787年9月4日，福康安已經抵達廈門，開始根據李侍堯及其他官員的稟報，了解臺灣戰局。此時他知道諸羅與府城均處於危急狀態，援兵受阻，官兵士氣低落，於是提出比9月2日更具體的作戰構想：迅速渡海至鹿港，並在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直接救援諸羅</w:t>
      </w:r>
      <w:r w:rsidRPr="00B75244">
        <w:rPr>
          <w:rFonts w:ascii="PMingLiU" w:eastAsia="PMingLiU" w:hAnsi="PMingLiU" w:hint="eastAsia"/>
          <w:sz w:val="22"/>
          <w:szCs w:val="22"/>
        </w:rPr>
        <w:t>」與「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進逼大里杙</w:t>
      </w:r>
      <w:r w:rsidRPr="00B75244">
        <w:rPr>
          <w:rFonts w:ascii="PMingLiU" w:eastAsia="PMingLiU" w:hAnsi="PMingLiU" w:hint="eastAsia"/>
          <w:sz w:val="22"/>
          <w:szCs w:val="22"/>
        </w:rPr>
        <w:t>」之間作出選擇。</w:t>
      </w:r>
    </w:p>
    <w:p w14:paraId="0C9A745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C6EA65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他首先強調自己必須迅速渡往鹿港，並立定主見，以穩定人心、振作軍勢：</w:t>
      </w:r>
    </w:p>
    <w:p w14:paraId="5BF13FC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128E17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臣惟有速渡鹿港，欽遵訓示，立定主見，以鎮人心而壯軍勢。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285EEEE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（台947，福康安，硃批，發出：1787/09/04；收到：1787/10/04；《戰略quotation.xlsx》，row 16）</w:t>
      </w:r>
    </w:p>
    <w:p w14:paraId="5CFF9E6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56CE61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接著，他提出兩種可行路線：</w:t>
      </w:r>
    </w:p>
    <w:p w14:paraId="4DC469F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322A9A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即當酌量情形，或帶兵直抵諸羅，或進逼大里杙賊巢，則諸羅之圍不攻自解。</w:t>
      </w:r>
      <w:r w:rsidRPr="00B75244">
        <w:rPr>
          <w:rFonts w:ascii="PMingLiU" w:eastAsia="PMingLiU" w:hAnsi="PMingLiU" w:hint="eastAsia"/>
          <w:sz w:val="22"/>
          <w:szCs w:val="22"/>
        </w:rPr>
        <w:t>」</w:t>
      </w:r>
    </w:p>
    <w:p w14:paraId="63D38C5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（台947，福康安，硃批，發出：1787/09/04；收到：1787/10/04；《戰略quotation.xlsx》，row 16）</w:t>
      </w:r>
    </w:p>
    <w:p w14:paraId="45BAC3B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8F213A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這句話顯示，福康安在9月4日並未把「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救諸羅</w:t>
      </w:r>
      <w:r w:rsidRPr="00B75244">
        <w:rPr>
          <w:rFonts w:ascii="PMingLiU" w:eastAsia="PMingLiU" w:hAnsi="PMingLiU" w:hint="eastAsia"/>
          <w:sz w:val="22"/>
          <w:szCs w:val="22"/>
        </w:rPr>
        <w:t>」與「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攻大里杙</w:t>
      </w:r>
      <w:r w:rsidRPr="00B75244">
        <w:rPr>
          <w:rFonts w:ascii="PMingLiU" w:eastAsia="PMingLiU" w:hAnsi="PMingLiU" w:hint="eastAsia"/>
          <w:sz w:val="22"/>
          <w:szCs w:val="22"/>
        </w:rPr>
        <w:t>」視為互相排斥的兩個目標。相反，他認為兩者都服務於解除諸羅之圍：若直接「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帶兵直抵諸羅</w:t>
      </w:r>
      <w:r w:rsidRPr="00B75244">
        <w:rPr>
          <w:rFonts w:ascii="PMingLiU" w:eastAsia="PMingLiU" w:hAnsi="PMingLiU" w:hint="eastAsia"/>
          <w:sz w:val="22"/>
          <w:szCs w:val="22"/>
        </w:rPr>
        <w:t>」，就是正面解圍；若「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進逼大里杙賊巢</w:t>
      </w:r>
      <w:r w:rsidRPr="00B75244">
        <w:rPr>
          <w:rFonts w:ascii="PMingLiU" w:eastAsia="PMingLiU" w:hAnsi="PMingLiU" w:hint="eastAsia"/>
          <w:sz w:val="22"/>
          <w:szCs w:val="22"/>
        </w:rPr>
        <w:t>」，則是攻擊林爽文根據地，迫使圍攻諸羅的賊軍回救，使「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諸羅之圍不攻自解</w:t>
      </w:r>
      <w:r w:rsidRPr="00B75244">
        <w:rPr>
          <w:rFonts w:ascii="PMingLiU" w:eastAsia="PMingLiU" w:hAnsi="PMingLiU" w:hint="eastAsia"/>
          <w:sz w:val="22"/>
          <w:szCs w:val="22"/>
        </w:rPr>
        <w:t>」。因此，大里杙方案在福康安此時的構想中，不是放棄諸羅，而是一種間接解圍策略。</w:t>
      </w:r>
    </w:p>
    <w:p w14:paraId="69E7AF0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8335BF6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五、9月4日的福康安戰略：仍是彈性判斷，而非固定先攻大里杙</w:t>
      </w:r>
    </w:p>
    <w:p w14:paraId="655BEF3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2F40A3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福康安9月4日的奏摺反映出他抵達廈門後的戰略思路：第一，渡臺路線應以鹿港為重點；第二，作戰必須迅速，不能再讓前線官兵委靡；第三，諸羅是必須處理的危機；第四，大里杙是林爽文根據地，若能進逼，也可能達到解諸羅之圍的效果。換言之，他的立場是「</w:t>
      </w:r>
      <w:r w:rsidRPr="00C62AE9">
        <w:rPr>
          <w:rFonts w:ascii="BiauKaiHK Regular" w:eastAsia="BiauKaiHK Regular" w:hAnsi="BiauKaiHK Regular" w:hint="eastAsia"/>
          <w:color w:val="FF0000"/>
          <w:sz w:val="22"/>
          <w:szCs w:val="22"/>
        </w:rPr>
        <w:t>兩案並存</w:t>
      </w:r>
      <w:r w:rsidRPr="00B75244">
        <w:rPr>
          <w:rFonts w:ascii="PMingLiU" w:eastAsia="PMingLiU" w:hAnsi="PMingLiU" w:hint="eastAsia"/>
          <w:sz w:val="22"/>
          <w:szCs w:val="22"/>
        </w:rPr>
        <w:t>」：可直救諸羅，也可攻大里杙以解諸羅。</w:t>
      </w:r>
    </w:p>
    <w:p w14:paraId="37378FA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98FE18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 w:hint="eastAsia"/>
          <w:sz w:val="22"/>
          <w:szCs w:val="22"/>
        </w:rPr>
        <w:t>這與乾隆9月7日、9月9日的判斷有相通之處。乾隆後來收到李侍堯與柴大紀奏報後，把次序明確安排為先救諸羅、再攻大里杙；福康安則在9月4日仍保留彈性，因為他雖已到廈門，但尚未渡臺，也仍需根據實際情形決定採取哪一路線。這種差異正好反映出文書延遲與戰場資訊不完整下，中央與前線主帥之間的判斷並不是完全同步的。</w:t>
      </w:r>
    </w:p>
    <w:p w14:paraId="4FCCA1C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86855E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kern w:val="0"/>
          <w:sz w:val="22"/>
          <w:szCs w:val="22"/>
          <w14:ligatures w14:val="none"/>
        </w:rPr>
      </w:pPr>
      <w:r w:rsidRPr="00B75244">
        <w:rPr>
          <w:rFonts w:ascii="PMingLiU" w:eastAsia="PMingLiU" w:hAnsi="PMingLiU"/>
          <w:sz w:val="22"/>
          <w:szCs w:val="22"/>
        </w:rPr>
        <w:br w:type="page"/>
      </w:r>
    </w:p>
    <w:p w14:paraId="55B407E9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lastRenderedPageBreak/>
        <w:t>1787年9月7日：乾隆「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先救諸羅、再攻大里杙</w:t>
      </w:r>
      <w:r w:rsidRPr="00B75244">
        <w:rPr>
          <w:rFonts w:ascii="PMingLiU" w:eastAsia="PMingLiU" w:hAnsi="PMingLiU"/>
          <w:sz w:val="22"/>
          <w:szCs w:val="22"/>
        </w:rPr>
        <w:t>」戰略的形成</w:t>
      </w:r>
    </w:p>
    <w:p w14:paraId="76A047B0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7DEB272A" w14:textId="77777777" w:rsidR="009F4847" w:rsidRPr="00B75244" w:rsidRDefault="009F4847" w:rsidP="009F4847">
      <w:pPr>
        <w:pStyle w:val="p2"/>
        <w:spacing w:before="0" w:beforeAutospacing="0" w:after="0" w:afterAutospacing="0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一、9月7日是乾隆第一次明確把「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諸羅</w:t>
      </w:r>
      <w:r w:rsidRPr="00B75244">
        <w:rPr>
          <w:rFonts w:ascii="PMingLiU" w:eastAsia="PMingLiU" w:hAnsi="PMingLiU"/>
          <w:sz w:val="22"/>
          <w:szCs w:val="22"/>
        </w:rPr>
        <w:t>」放在戰略優先位置</w:t>
      </w:r>
    </w:p>
    <w:p w14:paraId="414A7C9B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619B1402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1787年9月7日是乾隆調整福康安赴臺戰略的重要節點。在此之前，福康安渡臺後究竟應先直攻林爽文根據地大里杙，還是先救援被圍的諸羅，仍有彈性。但在這一天，乾隆接連收到李侍堯、柴大紀與阿桂的奏報後，對臺灣戰局作出新的判斷：諸羅已不只是一般被圍城池，而是牽涉清軍中路交通、糧餉補給與文報傳遞的核心據點。因此，乾隆在9月7日前後形成一套較明確的階段性戰略：先令福康安速赴鹿港，統兵救援諸羅，破賊解圍，與柴大紀會合後，再長驅深入，直搗大里杙賊巢。</w:t>
      </w:r>
    </w:p>
    <w:p w14:paraId="155B786E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7127D66B" w14:textId="77777777" w:rsidR="009F4847" w:rsidRPr="00B75244" w:rsidRDefault="009F4847" w:rsidP="009F4847">
      <w:pPr>
        <w:pStyle w:val="p2"/>
        <w:spacing w:before="0" w:beforeAutospacing="0" w:after="0" w:afterAutospacing="0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二、李侍堯奏報：常青不能移營，諸羅糧藥日少</w:t>
      </w:r>
    </w:p>
    <w:p w14:paraId="2059CB7F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2FE08DF2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乾隆作出「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先救諸羅</w:t>
      </w:r>
      <w:r w:rsidRPr="00B75244">
        <w:rPr>
          <w:rFonts w:ascii="PMingLiU" w:eastAsia="PMingLiU" w:hAnsi="PMingLiU"/>
          <w:sz w:val="22"/>
          <w:szCs w:val="22"/>
        </w:rPr>
        <w:t>」的判斷，首先與李侍堯的奏報有關。1787年9月7日，乾隆收到閩浙總督李侍堯於8月23日發出的奏摺。李侍堯指出，常青因府城形勢危急，實際上無法移營北上救援諸羅；而諸羅被圍日久，糧草、鉛藥日益短缺，情勢非常可慮。</w:t>
      </w:r>
    </w:p>
    <w:p w14:paraId="54B24957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56B472EF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看此情形，是常青實有不能移營之勢，而諸羅被圍日久，芻糧、鉛藥日少一日，甚為可慮。</w:t>
      </w:r>
      <w:r w:rsidRPr="00B75244">
        <w:rPr>
          <w:rFonts w:ascii="PMingLiU" w:eastAsia="PMingLiU" w:hAnsi="PMingLiU"/>
          <w:sz w:val="22"/>
          <w:szCs w:val="22"/>
        </w:rPr>
        <w:t>」</w:t>
      </w:r>
    </w:p>
    <w:p w14:paraId="63AA1CFA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（台861，李侍堯，奏摺，發出：1787/08/23；收到：1787/09/07）</w:t>
      </w:r>
    </w:p>
    <w:p w14:paraId="1026A114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34FE3237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這份奏報使乾隆意識到，若繼續等待常青或臺灣既有兵力自行救援，諸羅可能難以支撐。諸羅危機因此成為福康安渡臺後必須優先處理的問題。</w:t>
      </w:r>
    </w:p>
    <w:p w14:paraId="16D9396E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267CF573" w14:textId="77777777" w:rsidR="009F4847" w:rsidRPr="00B75244" w:rsidRDefault="009F4847" w:rsidP="009F4847">
      <w:pPr>
        <w:pStyle w:val="p2"/>
        <w:spacing w:before="0" w:beforeAutospacing="0" w:after="0" w:afterAutospacing="0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三、柴大紀奏報：林軍企圖切斷文報與糧餉通道</w:t>
      </w:r>
    </w:p>
    <w:p w14:paraId="22E0F101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2A8A7DFE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同一天，乾隆又收到署福建陸路提督柴大紀於7月2日發出的奏報。柴大紀更具體指出，林爽文軍在鹽水港、鹿仔草等地滋擾，目的不是單純作戰，而是切斷府城與諸羅之間的交通、補給與文書往來。</w:t>
      </w:r>
    </w:p>
    <w:p w14:paraId="1E104FD1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72D2D6E5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賊匪糾合南北賊眾，滋擾鹽水港、鹿仔草等處，圖截通府要路，使文報不通，糧餉莫運，以困諸羅縣城。</w:t>
      </w:r>
      <w:r w:rsidRPr="00B75244">
        <w:rPr>
          <w:rFonts w:ascii="PMingLiU" w:eastAsia="PMingLiU" w:hAnsi="PMingLiU"/>
          <w:sz w:val="22"/>
          <w:szCs w:val="22"/>
        </w:rPr>
        <w:t>」</w:t>
      </w:r>
    </w:p>
    <w:p w14:paraId="1D8B0475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（台858，署福建陸路提督柴大紀，硃批，發出：1787/07/02；收到：1787/09/07）</w:t>
      </w:r>
    </w:p>
    <w:p w14:paraId="7936BA51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4396B002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這句引文對你的論文很重要。它顯示諸羅之圍不只是軍事圍城，也直接威脅清軍的「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文報</w:t>
      </w:r>
      <w:r w:rsidRPr="00B75244">
        <w:rPr>
          <w:rFonts w:ascii="PMingLiU" w:eastAsia="PMingLiU" w:hAnsi="PMingLiU"/>
          <w:sz w:val="22"/>
          <w:szCs w:val="22"/>
        </w:rPr>
        <w:t>」與「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糧餉</w:t>
      </w:r>
      <w:r w:rsidRPr="00B75244">
        <w:rPr>
          <w:rFonts w:ascii="PMingLiU" w:eastAsia="PMingLiU" w:hAnsi="PMingLiU"/>
          <w:sz w:val="22"/>
          <w:szCs w:val="22"/>
        </w:rPr>
        <w:t>」通道。換言之，若諸羅失守，清軍不只是失去一座城，也會失去中路交通、補給與資訊聯絡的關鍵節點。因此，乾隆在此時把諸羅放在優先位置，是因為諸羅已成為整個臺灣戰場的戰略樞紐。</w:t>
      </w:r>
    </w:p>
    <w:p w14:paraId="06EB1CDD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04BEFF7D" w14:textId="77777777" w:rsidR="009F4847" w:rsidRPr="00B75244" w:rsidRDefault="009F4847" w:rsidP="009F4847">
      <w:pPr>
        <w:pStyle w:val="p2"/>
        <w:spacing w:before="0" w:beforeAutospacing="0" w:after="0" w:afterAutospacing="0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四、天614：乾隆形成「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鹿港—諸羅—大里杙</w:t>
      </w:r>
      <w:r w:rsidRPr="00B75244">
        <w:rPr>
          <w:rFonts w:ascii="PMingLiU" w:eastAsia="PMingLiU" w:hAnsi="PMingLiU"/>
          <w:sz w:val="22"/>
          <w:szCs w:val="22"/>
        </w:rPr>
        <w:t>」的作戰路線</w:t>
      </w:r>
    </w:p>
    <w:p w14:paraId="2E5C108A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1CF34578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在李侍堯與柴大紀奏報的基礎上，乾隆於9月7日發出天614上諭，命福康安速赴鹿港，先統兵前往諸羅，破賊解圍，再與柴大紀會合進剿，最後深入攻打大里杙。</w:t>
      </w:r>
    </w:p>
    <w:p w14:paraId="3BBCBD13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52AE4962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配渡速赴鹿港，統兵前赴諸羅，破賊解圍，與柴大紀會合進剿。</w:t>
      </w:r>
      <w:r w:rsidRPr="00B75244">
        <w:rPr>
          <w:rFonts w:ascii="PMingLiU" w:eastAsia="PMingLiU" w:hAnsi="PMingLiU"/>
          <w:sz w:val="22"/>
          <w:szCs w:val="22"/>
        </w:rPr>
        <w:t>」</w:t>
      </w:r>
    </w:p>
    <w:p w14:paraId="03421962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（天614，上諭，發出：1787/09/07；《戰略quotation.xlsx》，row 21）</w:t>
      </w:r>
    </w:p>
    <w:p w14:paraId="19D483D8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08D2B4A4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長驅深入，直搗大里杙賊巢。</w:t>
      </w:r>
      <w:r w:rsidRPr="00B75244">
        <w:rPr>
          <w:rFonts w:ascii="PMingLiU" w:eastAsia="PMingLiU" w:hAnsi="PMingLiU"/>
          <w:sz w:val="22"/>
          <w:szCs w:val="22"/>
        </w:rPr>
        <w:t>」</w:t>
      </w:r>
    </w:p>
    <w:p w14:paraId="1668A06B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（天614，上諭，發出：1787/09/07；《戰略quotation.xlsx》，row 21）</w:t>
      </w:r>
    </w:p>
    <w:p w14:paraId="46DEDC1F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6EAF7464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這道上諭的重點在於先後次序。乾隆並不是放棄攻大里杙，而是將攻大里杙放在救諸羅之後。諸羅被視為攻擊林爽文根據地的前提：必須先解諸羅之圍、恢復中路交通、會合柴大紀，福康安才可能進一步向大里杙深入推進。</w:t>
      </w:r>
    </w:p>
    <w:p w14:paraId="5C110614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142320BC" w14:textId="77777777" w:rsidR="009F4847" w:rsidRPr="00B75244" w:rsidRDefault="009F4847" w:rsidP="009F4847">
      <w:pPr>
        <w:pStyle w:val="p2"/>
        <w:spacing w:before="0" w:beforeAutospacing="0" w:after="0" w:afterAutospacing="0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五、阿桂奏報：替福康安增兵請求辯護</w:t>
      </w:r>
    </w:p>
    <w:p w14:paraId="22AB7C41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27CA86AF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同日，乾隆還收到阿桂於9月2日發出的奏摺。阿桂的奏摺很重要，因為它為福康安請求增兵辯護，指出福康安不是畏難，而是為了迅速完成戰事，才預先請調兵力。</w:t>
      </w:r>
    </w:p>
    <w:p w14:paraId="1F9D9C7A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7C88B0EF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福康安身肩鉅任，思欲剋期功，故有預行調備之請。</w:t>
      </w:r>
      <w:r w:rsidRPr="00B75244">
        <w:rPr>
          <w:rFonts w:ascii="PMingLiU" w:eastAsia="PMingLiU" w:hAnsi="PMingLiU"/>
          <w:sz w:val="22"/>
          <w:szCs w:val="22"/>
        </w:rPr>
        <w:t>」</w:t>
      </w:r>
    </w:p>
    <w:p w14:paraId="22F8BF01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lastRenderedPageBreak/>
        <w:t>（台834，阿桂，上奏，發出：1787/09/02；收到：1787/09/07）</w:t>
      </w:r>
    </w:p>
    <w:p w14:paraId="3BC45EB5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77721B52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阿桂進一步說明，福康安的構想可能是先確保緊要處所防守無虞，再率領可戰之兵直攻林爽文巢穴。</w:t>
      </w:r>
    </w:p>
    <w:p w14:paraId="6F8F0342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5C7CFF86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福康安或因籌計及此必先於緊要處所，安設官兵，察其實可以防守無虞，再帶可戰之兵一鼓直前搗其巢穴，戰守並用，不得不寬為調備。</w:t>
      </w:r>
      <w:r w:rsidRPr="00B75244">
        <w:rPr>
          <w:rFonts w:ascii="PMingLiU" w:eastAsia="PMingLiU" w:hAnsi="PMingLiU"/>
          <w:sz w:val="22"/>
          <w:szCs w:val="22"/>
        </w:rPr>
        <w:t>」</w:t>
      </w:r>
    </w:p>
    <w:p w14:paraId="42639DF5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（台834，阿桂，上奏，發出：1787/09/02；收到：1787/09/07）</w:t>
      </w:r>
    </w:p>
    <w:p w14:paraId="02AF9786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2554A927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這裡的「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戰守並用</w:t>
      </w:r>
      <w:r w:rsidRPr="00B75244">
        <w:rPr>
          <w:rFonts w:ascii="PMingLiU" w:eastAsia="PMingLiU" w:hAnsi="PMingLiU"/>
          <w:sz w:val="22"/>
          <w:szCs w:val="22"/>
        </w:rPr>
        <w:t>」很關鍵。它說明福康安的戰略不是單純進攻，也不是單純守城，而是先穩住諸羅、鹿港等關鍵據點，再集中可戰兵力攻打林爽文根據地。這與乾隆天614中的「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先諸羅、後大里杙</w:t>
      </w:r>
      <w:r w:rsidRPr="00B75244">
        <w:rPr>
          <w:rFonts w:ascii="PMingLiU" w:eastAsia="PMingLiU" w:hAnsi="PMingLiU"/>
          <w:sz w:val="22"/>
          <w:szCs w:val="22"/>
        </w:rPr>
        <w:t>」可以互相印證。</w:t>
      </w:r>
    </w:p>
    <w:p w14:paraId="3BE9FCDC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1A965D8A" w14:textId="77777777" w:rsidR="009F4847" w:rsidRPr="00B75244" w:rsidRDefault="009F4847" w:rsidP="009F4847">
      <w:pPr>
        <w:pStyle w:val="p2"/>
        <w:spacing w:before="0" w:beforeAutospacing="0" w:after="0" w:afterAutospacing="0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六、天623：乾隆同意增兵，支撐「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先諸羅、後大里杙</w:t>
      </w:r>
      <w:r w:rsidRPr="00B75244">
        <w:rPr>
          <w:rFonts w:ascii="PMingLiU" w:eastAsia="PMingLiU" w:hAnsi="PMingLiU"/>
          <w:sz w:val="22"/>
          <w:szCs w:val="22"/>
        </w:rPr>
        <w:t>」</w:t>
      </w:r>
    </w:p>
    <w:p w14:paraId="158F33E7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31C6E44F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乾隆隨即在天623中同意厚集兵力，並明確表示已調撥四川屯練兵二千與貴州兵二千赴閩。</w:t>
      </w:r>
    </w:p>
    <w:p w14:paraId="363177CD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22CDC9CB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臺灣剿捕賊匪，兵力自應厚集，朕已節次降旨，調撥川省屯練兵二千及黔兵二千，令其迅速赴閩矣。</w:t>
      </w:r>
      <w:r w:rsidRPr="00B75244">
        <w:rPr>
          <w:rFonts w:ascii="PMingLiU" w:eastAsia="PMingLiU" w:hAnsi="PMingLiU"/>
          <w:sz w:val="22"/>
          <w:szCs w:val="22"/>
        </w:rPr>
        <w:t>」</w:t>
      </w:r>
    </w:p>
    <w:p w14:paraId="4BC32DD0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（天623，上諭，接收者：阿桂，發出：1787/09/07；《戰略quotation.xlsx》，row 23）</w:t>
      </w:r>
    </w:p>
    <w:p w14:paraId="19C15FD4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2A8604A2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乾隆還特別強調，這四千兵並非普通援軍，而是適合山地與險路作戰的精銳。</w:t>
      </w:r>
    </w:p>
    <w:p w14:paraId="726C92AA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4A437F77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川省屯練最爲健，而黔兵於陟山履險素稱便捷，此四千兵實當數萬之用，於剿捕事宜已爲得力。</w:t>
      </w:r>
      <w:r w:rsidRPr="00B75244">
        <w:rPr>
          <w:rFonts w:ascii="PMingLiU" w:eastAsia="PMingLiU" w:hAnsi="PMingLiU"/>
          <w:sz w:val="22"/>
          <w:szCs w:val="22"/>
        </w:rPr>
        <w:t>」</w:t>
      </w:r>
    </w:p>
    <w:p w14:paraId="1A7DCDE0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（天623，上諭，接收者：阿桂，發出：1787/09/07；《戰略quotation.xlsx》，row 23）</w:t>
      </w:r>
    </w:p>
    <w:p w14:paraId="674FD573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7CBC9D20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這說明乾隆的「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先救諸羅</w:t>
      </w:r>
      <w:r w:rsidRPr="00B75244">
        <w:rPr>
          <w:rFonts w:ascii="PMingLiU" w:eastAsia="PMingLiU" w:hAnsi="PMingLiU"/>
          <w:sz w:val="22"/>
          <w:szCs w:val="22"/>
        </w:rPr>
        <w:t>」不是消極守城，而是以精銳增援為後盾的階段性攻勢。先救諸羅，是為了恢復交通、補給與文報通道；再攻大里杙，才是瓦解林爽文勢力的最終目標。</w:t>
      </w:r>
    </w:p>
    <w:p w14:paraId="6AE4DA98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68A2F0BA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4DFA04FB" w14:textId="77777777" w:rsidR="009F4847" w:rsidRPr="00B75244" w:rsidRDefault="009F4847" w:rsidP="009F4847">
      <w:pPr>
        <w:pStyle w:val="p2"/>
        <w:spacing w:before="0" w:beforeAutospacing="0" w:after="0" w:afterAutospacing="0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七、9月7日的核心意義：情報判斷、作戰路線與兵力配置結合</w:t>
      </w:r>
    </w:p>
    <w:p w14:paraId="0B9E033A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47EE8D14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綜合來看，1787年9月7日的意義在於，乾隆第一次把三件事結合起來。第一，他根據李侍堯與柴大紀奏報，確認諸羅危急。第二，他在天614中安排「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鹿港登陸—救諸羅—會合柴大紀—攻大里杙</w:t>
      </w:r>
      <w:r w:rsidRPr="00B75244">
        <w:rPr>
          <w:rFonts w:ascii="PMingLiU" w:eastAsia="PMingLiU" w:hAnsi="PMingLiU"/>
          <w:sz w:val="22"/>
          <w:szCs w:val="22"/>
        </w:rPr>
        <w:t>」的作戰路線。第三，他在天623中同意調撥四川屯練與貴州兵，以支撐福康安的「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戰守並用</w:t>
      </w:r>
      <w:r w:rsidRPr="00B75244">
        <w:rPr>
          <w:rFonts w:ascii="PMingLiU" w:eastAsia="PMingLiU" w:hAnsi="PMingLiU"/>
          <w:sz w:val="22"/>
          <w:szCs w:val="22"/>
        </w:rPr>
        <w:t>」方案。</w:t>
      </w:r>
    </w:p>
    <w:p w14:paraId="25A71D45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171AB437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因此，這一天形成的不是單純救援戰略，而是一套完整的階段性攻勢戰略：先救諸羅，是為了穩住中路；再攻大里杙，是為了摧毀林爽文的根據地。</w:t>
      </w:r>
    </w:p>
    <w:p w14:paraId="768054C7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34415C57" w14:textId="77777777" w:rsidR="009F4847" w:rsidRPr="00B75244" w:rsidRDefault="009F4847" w:rsidP="009F4847">
      <w:pPr>
        <w:pStyle w:val="p2"/>
        <w:spacing w:before="0" w:beforeAutospacing="0" w:after="0" w:afterAutospacing="0"/>
        <w:ind w:left="48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八、與後來「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先攻大里杙</w:t>
      </w:r>
      <w:r w:rsidRPr="00B75244">
        <w:rPr>
          <w:rFonts w:ascii="PMingLiU" w:eastAsia="PMingLiU" w:hAnsi="PMingLiU"/>
          <w:sz w:val="22"/>
          <w:szCs w:val="22"/>
        </w:rPr>
        <w:t>」的關係</w:t>
      </w:r>
    </w:p>
    <w:p w14:paraId="4A804DCC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37355CEF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這也能解釋後來乾隆為何會在9月中旬暫時轉向「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先攻大里杙</w:t>
      </w:r>
      <w:r w:rsidRPr="00B75244">
        <w:rPr>
          <w:rFonts w:ascii="PMingLiU" w:eastAsia="PMingLiU" w:hAnsi="PMingLiU"/>
          <w:sz w:val="22"/>
          <w:szCs w:val="22"/>
        </w:rPr>
        <w:t>」。乾隆並非從一開始就忽視諸羅，也不是始終堅持先打大里杙。相反，他在9月7日曾經明確把諸羅放在優先位置。只是後來他收到「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蔡攀龍等已殺進諸羅，又行殺出，是道路已得打通</w:t>
      </w:r>
      <w:r w:rsidRPr="00B75244">
        <w:rPr>
          <w:rFonts w:ascii="PMingLiU" w:eastAsia="PMingLiU" w:hAnsi="PMingLiU"/>
          <w:sz w:val="22"/>
          <w:szCs w:val="22"/>
        </w:rPr>
        <w:t>」的新情報後，判斷諸羅危機已有緩解，才暫時把戰略重心轉向直攻大里杙。</w:t>
      </w:r>
    </w:p>
    <w:p w14:paraId="153AFDCA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</w:p>
    <w:p w14:paraId="1326F45E" w14:textId="77777777" w:rsidR="009F4847" w:rsidRPr="00B75244" w:rsidRDefault="009F4847" w:rsidP="009F4847">
      <w:pPr>
        <w:pStyle w:val="p2"/>
        <w:spacing w:before="0" w:beforeAutospacing="0" w:after="0" w:afterAutospacing="0"/>
        <w:rPr>
          <w:rFonts w:ascii="PMingLiU" w:eastAsia="PMingLiU" w:hAnsi="PMingLiU"/>
          <w:sz w:val="22"/>
          <w:szCs w:val="22"/>
        </w:rPr>
      </w:pPr>
      <w:r w:rsidRPr="00B75244">
        <w:rPr>
          <w:rFonts w:ascii="PMingLiU" w:eastAsia="PMingLiU" w:hAnsi="PMingLiU"/>
          <w:sz w:val="22"/>
          <w:szCs w:val="22"/>
        </w:rPr>
        <w:t>因此，乾隆的戰略變化不是單純反覆，而是高度依賴前線文書。不同奏報抵達京師的時間、內容與可靠性，直接影響了皇帝對「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救諸羅</w:t>
      </w:r>
      <w:r w:rsidRPr="00B75244">
        <w:rPr>
          <w:rFonts w:ascii="PMingLiU" w:eastAsia="PMingLiU" w:hAnsi="PMingLiU"/>
          <w:sz w:val="22"/>
          <w:szCs w:val="22"/>
        </w:rPr>
        <w:t>」與「</w:t>
      </w:r>
      <w:r w:rsidRPr="00C62AE9">
        <w:rPr>
          <w:rFonts w:ascii="BiauKaiHK Regular" w:eastAsia="BiauKaiHK Regular" w:hAnsi="BiauKaiHK Regular"/>
          <w:color w:val="FF0000"/>
          <w:sz w:val="22"/>
          <w:szCs w:val="22"/>
        </w:rPr>
        <w:t>攻大里杙</w:t>
      </w:r>
      <w:r w:rsidRPr="00B75244">
        <w:rPr>
          <w:rFonts w:ascii="PMingLiU" w:eastAsia="PMingLiU" w:hAnsi="PMingLiU"/>
          <w:sz w:val="22"/>
          <w:szCs w:val="22"/>
        </w:rPr>
        <w:t>」先後次序的判斷。</w:t>
      </w:r>
    </w:p>
    <w:p w14:paraId="587986A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br w:type="page"/>
      </w:r>
    </w:p>
    <w:p w14:paraId="492F799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lastRenderedPageBreak/>
        <w:t>1787年9月9日：乾隆再次重申「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先救諸羅、再攻大里杙</w:t>
      </w:r>
      <w:r w:rsidRPr="00B75244">
        <w:rPr>
          <w:rFonts w:ascii="PMingLiU" w:eastAsia="PMingLiU" w:hAnsi="PMingLiU" w:cs="Times New Roman"/>
          <w:sz w:val="22"/>
          <w:szCs w:val="22"/>
        </w:rPr>
        <w:t>」</w:t>
      </w:r>
    </w:p>
    <w:p w14:paraId="3D58E6F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6A2037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1787年9月9日，乾隆再次發出上諭，要求福康安、海蘭察、常青、李侍堯等人按照「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先救諸羅、再攻大里杙</w:t>
      </w:r>
      <w:r w:rsidRPr="00B75244">
        <w:rPr>
          <w:rFonts w:ascii="PMingLiU" w:eastAsia="PMingLiU" w:hAnsi="PMingLiU" w:cs="Times New Roman"/>
          <w:sz w:val="22"/>
          <w:szCs w:val="22"/>
        </w:rPr>
        <w:t>」的次序進兵。這一道上諭不是新的戰略轉折，也不是把9月7日的戰略「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正式化</w:t>
      </w:r>
      <w:r w:rsidRPr="00B75244">
        <w:rPr>
          <w:rFonts w:ascii="PMingLiU" w:eastAsia="PMingLiU" w:hAnsi="PMingLiU" w:cs="Times New Roman"/>
          <w:sz w:val="22"/>
          <w:szCs w:val="22"/>
        </w:rPr>
        <w:t>」，而是對9月7日同一套作戰路線的再次重申。其核心命令是：</w:t>
      </w:r>
    </w:p>
    <w:p w14:paraId="606B2B9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A733CE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配渡速赴鹿港，統兵前赴諸羅，破賊解圍，與柴大紀會合進剿。</w:t>
      </w:r>
      <w:r w:rsidRPr="00B75244">
        <w:rPr>
          <w:rFonts w:ascii="PMingLiU" w:eastAsia="PMingLiU" w:hAnsi="PMingLiU" w:cs="Times New Roman"/>
          <w:sz w:val="22"/>
          <w:szCs w:val="22"/>
        </w:rPr>
        <w:t>」</w:t>
      </w:r>
    </w:p>
    <w:p w14:paraId="01F3707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（天631，上諭，接收者：福康安、海蘭察、常青、李侍堯，發出：1787/09/09；《戰略quotation.xlsx》，row 26）</w:t>
      </w:r>
    </w:p>
    <w:p w14:paraId="732E27D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CBB868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這句話清楚顯示，乾隆在9月9日仍然把「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諸羅</w:t>
      </w:r>
      <w:r w:rsidRPr="00B75244">
        <w:rPr>
          <w:rFonts w:ascii="PMingLiU" w:eastAsia="PMingLiU" w:hAnsi="PMingLiU" w:cs="Times New Roman"/>
          <w:sz w:val="22"/>
          <w:szCs w:val="22"/>
        </w:rPr>
        <w:t>」放在「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大里杙</w:t>
      </w:r>
      <w:r w:rsidRPr="00B75244">
        <w:rPr>
          <w:rFonts w:ascii="PMingLiU" w:eastAsia="PMingLiU" w:hAnsi="PMingLiU" w:cs="Times New Roman"/>
          <w:sz w:val="22"/>
          <w:szCs w:val="22"/>
        </w:rPr>
        <w:t>」之前。福康安並不是一到臺灣便直攻大里杙，而是要先「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速赴鹿港</w:t>
      </w:r>
      <w:r w:rsidRPr="00B75244">
        <w:rPr>
          <w:rFonts w:ascii="PMingLiU" w:eastAsia="PMingLiU" w:hAnsi="PMingLiU" w:cs="Times New Roman"/>
          <w:sz w:val="22"/>
          <w:szCs w:val="22"/>
        </w:rPr>
        <w:t>」，再「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統兵前赴諸羅</w:t>
      </w:r>
      <w:r w:rsidRPr="00B75244">
        <w:rPr>
          <w:rFonts w:ascii="PMingLiU" w:eastAsia="PMingLiU" w:hAnsi="PMingLiU" w:cs="Times New Roman"/>
          <w:sz w:val="22"/>
          <w:szCs w:val="22"/>
        </w:rPr>
        <w:t>」，以解除諸羅之圍。換言之，諸羅仍然是乾隆此時判斷中的首要戰略目標。救諸羅的目的，也不只是救援柴大紀，而是要重新打通中路，使清軍可以恢復文報、糧餉與軍事聯絡，並將諸羅轉化為後續進攻的基礎。</w:t>
      </w:r>
    </w:p>
    <w:p w14:paraId="5124B99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8F0B9D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諸羅解圍之後，乾隆才要求福康安與柴大紀會合，繼續深入進剿。上諭接著指出：</w:t>
      </w:r>
    </w:p>
    <w:p w14:paraId="16151FE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374C0D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長驅深入，直搗大里杙賊巢。</w:t>
      </w:r>
      <w:r w:rsidRPr="00B75244">
        <w:rPr>
          <w:rFonts w:ascii="PMingLiU" w:eastAsia="PMingLiU" w:hAnsi="PMingLiU" w:cs="Times New Roman"/>
          <w:sz w:val="22"/>
          <w:szCs w:val="22"/>
        </w:rPr>
        <w:t>」</w:t>
      </w:r>
    </w:p>
    <w:p w14:paraId="7118057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（天631，上諭，接收者：福康安、海蘭察、常青、李侍堯，發出：1787/09/09；《戰略quotation.xlsx》，row 26）</w:t>
      </w:r>
    </w:p>
    <w:p w14:paraId="4195EFD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01E9D2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這句話說明，攻打大里杙仍然是乾隆的最終目標，但它被安排在諸羅解圍之後。也就是說，乾隆並未放棄攻擊林爽文根據地，而是把大里杙放在第二步：先解除諸羅危機，會合柴大紀，穩定清軍中路形勢，然後再向林爽文核心據點推進。因此，天631可以用來證明，乾隆在9月上旬的基本戰略並不是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直接攻大里杙</w:t>
      </w:r>
      <w:r w:rsidRPr="00B75244">
        <w:rPr>
          <w:rFonts w:ascii="PMingLiU" w:eastAsia="PMingLiU" w:hAnsi="PMingLiU" w:cs="Times New Roman"/>
          <w:sz w:val="22"/>
          <w:szCs w:val="22"/>
        </w:rPr>
        <w:t>」，而是「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先救諸羅、再攻大里杙</w:t>
      </w:r>
      <w:r w:rsidRPr="00B75244">
        <w:rPr>
          <w:rFonts w:ascii="PMingLiU" w:eastAsia="PMingLiU" w:hAnsi="PMingLiU" w:cs="Times New Roman"/>
          <w:sz w:val="22"/>
          <w:szCs w:val="22"/>
        </w:rPr>
        <w:t>」。</w:t>
      </w:r>
    </w:p>
    <w:p w14:paraId="2180257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C2AB5A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因此，9月9日的天631應作為9月7日天614、天623之外的補充證據。9月7日，乾隆已因收到李侍堯與柴大紀奏報，知道諸羅被圍日久、糧藥短缺、文報與糧餉通道受阻，因而提出先救諸羅、再攻大里杙的戰略。9月9日，他再次用幾乎相同的作戰邏輯命令福康安：</w:t>
      </w:r>
    </w:p>
    <w:p w14:paraId="1D86A21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104A2C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由此可見，9月9日不是另一個獨立的新階段，而是進一步證明：在收到「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蔡攀龍等已殺進諸羅，又行殺出，是道路已得打通</w:t>
      </w:r>
      <w:r w:rsidRPr="00B75244">
        <w:rPr>
          <w:rFonts w:ascii="PMingLiU" w:eastAsia="PMingLiU" w:hAnsi="PMingLiU" w:cs="Times New Roman"/>
          <w:sz w:val="22"/>
          <w:szCs w:val="22"/>
        </w:rPr>
        <w:t>」這一新情報以前，乾隆至少兩次明確要求福康安採取「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鹿港—諸羅—大里杙</w:t>
      </w:r>
      <w:r w:rsidRPr="00B75244">
        <w:rPr>
          <w:rFonts w:ascii="PMingLiU" w:eastAsia="PMingLiU" w:hAnsi="PMingLiU" w:cs="Times New Roman"/>
          <w:sz w:val="22"/>
          <w:szCs w:val="22"/>
        </w:rPr>
        <w:t>」的進兵路線。這也使後來乾隆暫時轉向「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先攻大里杙</w:t>
      </w:r>
      <w:r w:rsidRPr="00B75244">
        <w:rPr>
          <w:rFonts w:ascii="PMingLiU" w:eastAsia="PMingLiU" w:hAnsi="PMingLiU" w:cs="Times New Roman"/>
          <w:sz w:val="22"/>
          <w:szCs w:val="22"/>
        </w:rPr>
        <w:t>」更能被解釋為受到新情報影響的調整，而不是他原本一貫主張直接攻打大里杙。</w:t>
      </w:r>
    </w:p>
    <w:p w14:paraId="39E540A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br w:type="page"/>
      </w:r>
    </w:p>
    <w:p w14:paraId="2AEEEFE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lastRenderedPageBreak/>
        <w:t>1787年9月12日：乾隆批評福康安「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cs="Times New Roman"/>
          <w:sz w:val="22"/>
          <w:szCs w:val="22"/>
        </w:rPr>
        <w:t>」，並再次命其先救諸羅、再攻大里杙</w:t>
      </w:r>
    </w:p>
    <w:p w14:paraId="2B7686E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D22FE4C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一、福康安奏稱要先赴廈門「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cs="Times New Roman"/>
          <w:sz w:val="22"/>
          <w:szCs w:val="22"/>
        </w:rPr>
        <w:t>」</w:t>
      </w:r>
    </w:p>
    <w:p w14:paraId="42829F6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829D43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1787年9月12日，乾隆收到福康安於9月2日發出的奏摺。福康安在奏摺中表示，自己將先趕赴廈門，觀察臺灣戰局與渡海條件，再迅速前往臺灣。他說：</w:t>
      </w:r>
    </w:p>
    <w:p w14:paraId="67BEF26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365807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惟有趕赴廈門，相度情形，速往臺灣，另行申明軍紀，立使該處弁兵，氣象改觀，一洗從前委靡之習；並與海蘭察等通盤佈置，整頓兵力，先操必勝之勢，務期初次接仗，即將賊匪痛加剿殺。</w:t>
      </w:r>
      <w:r w:rsidRPr="00B75244">
        <w:rPr>
          <w:rFonts w:ascii="PMingLiU" w:eastAsia="PMingLiU" w:hAnsi="PMingLiU" w:cs="Times New Roman"/>
          <w:sz w:val="22"/>
          <w:szCs w:val="22"/>
        </w:rPr>
        <w:t>」</w:t>
      </w:r>
    </w:p>
    <w:p w14:paraId="07FEB13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（台884，福康安，硃批，發出：1787/09/02；收到：1787/09/12；《戰略quotation.xlsx》，row 27）</w:t>
      </w:r>
    </w:p>
    <w:p w14:paraId="50E1969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95A481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這段奏報顯示，福康安當時仍然把「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cs="Times New Roman"/>
          <w:sz w:val="22"/>
          <w:szCs w:val="22"/>
        </w:rPr>
        <w:t>」視為赴臺前的必要步驟。他並不是明確拒絕救援諸羅，而是認為需要先到廈門掌握渡海路線、兵力狀況與臺灣前線實況，再與海蘭察等人通盤布置，整頓兵力。</w:t>
      </w:r>
    </w:p>
    <w:p w14:paraId="178C672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05E4A6B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二、乾隆硃批：不許再相度，應速赴鹿港救諸羅</w:t>
      </w:r>
    </w:p>
    <w:p w14:paraId="3C59990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450773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然而，乾隆在9月12日讀到這份奏摺時，反應非常嚴厲。他已在9月7日收到李侍堯、柴大紀等奏報，知道諸羅被圍日久，糧草鉛藥日少，並且府城與諸羅之間的文報、糧餉通道受到威脅。因此，乾隆認為此時不應再觀望，而應立即赴鹿港解救諸羅。他在硃批中說：</w:t>
      </w:r>
    </w:p>
    <w:p w14:paraId="2DF945E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EFB841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更有何相度，速至鹿仔港整勵兵威，解救諸羅為正辦。</w:t>
      </w:r>
      <w:r w:rsidRPr="00B75244">
        <w:rPr>
          <w:rFonts w:ascii="PMingLiU" w:eastAsia="PMingLiU" w:hAnsi="PMingLiU" w:cs="Times New Roman"/>
          <w:sz w:val="22"/>
          <w:szCs w:val="22"/>
        </w:rPr>
        <w:t>」</w:t>
      </w:r>
    </w:p>
    <w:p w14:paraId="2208142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（台884，乾隆硃批，福康安，發出：1787/09/02；收到：1787/09/12；《戰略quotation.xlsx》，row 27）</w:t>
      </w:r>
    </w:p>
    <w:p w14:paraId="2AFA81F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7590AD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這句話延續了9月7日與9月9日的判斷：乾隆仍然把諸羅放在優先位置。所謂「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正辦</w:t>
      </w:r>
      <w:r w:rsidRPr="00B75244">
        <w:rPr>
          <w:rFonts w:ascii="PMingLiU" w:eastAsia="PMingLiU" w:hAnsi="PMingLiU" w:cs="Times New Roman"/>
          <w:sz w:val="22"/>
          <w:szCs w:val="22"/>
        </w:rPr>
        <w:t>」，就是立即渡往鹿港，整頓軍威，解救諸羅，而不是繼續「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cs="Times New Roman"/>
          <w:sz w:val="22"/>
          <w:szCs w:val="22"/>
        </w:rPr>
        <w:t>」。</w:t>
      </w:r>
    </w:p>
    <w:p w14:paraId="5E00DA3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1BFD468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三、天638：乾隆進一步批評福康安「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尚有猶豫之見</w:t>
      </w:r>
      <w:r w:rsidRPr="00B75244">
        <w:rPr>
          <w:rFonts w:ascii="PMingLiU" w:eastAsia="PMingLiU" w:hAnsi="PMingLiU" w:cs="Times New Roman"/>
          <w:sz w:val="22"/>
          <w:szCs w:val="22"/>
        </w:rPr>
        <w:t>」</w:t>
      </w:r>
    </w:p>
    <w:p w14:paraId="1744799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FA621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同日，乾隆又在天638中正式發出上諭，對福康安的說法作更完整的批評。他指出，福康安奏摺中仍說要先趕赴廈門察看情形，如果鹿港有機可乘，才由蚶江配渡，這使乾隆認為福康安仍有猶豫：</w:t>
      </w:r>
    </w:p>
    <w:p w14:paraId="7891CEF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CBDC5E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乃折內尚稱現在兼程馳赴廈門，察看情形，如鹿港有機可乘，即由蚶江配渡等語。是福康安不免尚有猶豫之見，覽奏殊爲煩悶。</w:t>
      </w:r>
      <w:r w:rsidRPr="00B75244">
        <w:rPr>
          <w:rFonts w:ascii="PMingLiU" w:eastAsia="PMingLiU" w:hAnsi="PMingLiU" w:cs="Times New Roman"/>
          <w:sz w:val="22"/>
          <w:szCs w:val="22"/>
        </w:rPr>
        <w:t>」</w:t>
      </w:r>
    </w:p>
    <w:p w14:paraId="675EFA0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（天638，上諭，接收者：福康安、李侍堯，發出：1787/09/12；《戰略quotation.xlsx》，row 28）</w:t>
      </w:r>
    </w:p>
    <w:p w14:paraId="41AAABB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B8A8F2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這裡的「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覽奏殊爲煩悶</w:t>
      </w:r>
      <w:r w:rsidRPr="00B75244">
        <w:rPr>
          <w:rFonts w:ascii="PMingLiU" w:eastAsia="PMingLiU" w:hAnsi="PMingLiU" w:cs="Times New Roman"/>
          <w:sz w:val="22"/>
          <w:szCs w:val="22"/>
        </w:rPr>
        <w:t>」語氣很重，說明乾隆已把福康安的「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察看情形</w:t>
      </w:r>
      <w:r w:rsidRPr="00B75244">
        <w:rPr>
          <w:rFonts w:ascii="PMingLiU" w:eastAsia="PMingLiU" w:hAnsi="PMingLiU" w:cs="Times New Roman"/>
          <w:sz w:val="22"/>
          <w:szCs w:val="22"/>
        </w:rPr>
        <w:t>」理解為遲疑，甚至可能延誤戰機。這也反映出乾隆在9月12日的心態：他已經根據9月7日收到的奏報，認定諸羅急需救援，因此不能接受福康安仍以「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察看情形</w:t>
      </w:r>
      <w:r w:rsidRPr="00B75244">
        <w:rPr>
          <w:rFonts w:ascii="PMingLiU" w:eastAsia="PMingLiU" w:hAnsi="PMingLiU" w:cs="Times New Roman"/>
          <w:sz w:val="22"/>
          <w:szCs w:val="22"/>
        </w:rPr>
        <w:t>」作為渡臺前提。</w:t>
      </w:r>
    </w:p>
    <w:p w14:paraId="1DA1C44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1F4733F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四、天638再次重申進兵次序：鹿港、諸羅、大里杙</w:t>
      </w:r>
    </w:p>
    <w:p w14:paraId="79F6175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0EA748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更重要的是，天638不只是批評福康安，也再次重申作戰路線。乾隆要求福康安遵照前諭，迅速赴鹿港，統領官兵，先赴諸羅，援應柴大紀，然後再與恆瑞等會兵進攻大里杙：</w:t>
      </w:r>
    </w:p>
    <w:p w14:paraId="6D85CFC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181436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此時必應遵照節次所降諭旨，計迅赴鹿港，統領官兵，安定人心，振作士氣，使壁壘一新，速赴諸羅，剿殺賊匪，援應大紀，與恆瑞等會兵一處，直搗大里杙賊巢，方合機宜。</w:t>
      </w:r>
      <w:r w:rsidRPr="00B75244">
        <w:rPr>
          <w:rFonts w:ascii="PMingLiU" w:eastAsia="PMingLiU" w:hAnsi="PMingLiU" w:cs="Times New Roman"/>
          <w:sz w:val="22"/>
          <w:szCs w:val="22"/>
        </w:rPr>
        <w:t>」</w:t>
      </w:r>
    </w:p>
    <w:p w14:paraId="1703001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（天638，上諭，接收者：福康安、李侍堯，發出：1787/09/12；《戰略quotation.xlsx》，row 28）</w:t>
      </w:r>
    </w:p>
    <w:p w14:paraId="69262A2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82BC07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這句話非常重要，因為它再次確認乾隆在9月12日仍然主張「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先救諸羅、再攻大里杙</w:t>
      </w:r>
      <w:r w:rsidRPr="00B75244">
        <w:rPr>
          <w:rFonts w:ascii="PMingLiU" w:eastAsia="PMingLiU" w:hAnsi="PMingLiU" w:cs="Times New Roman"/>
          <w:sz w:val="22"/>
          <w:szCs w:val="22"/>
        </w:rPr>
        <w:t>」。其順序是：先「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迅赴鹿港</w:t>
      </w:r>
      <w:r w:rsidRPr="00B75244">
        <w:rPr>
          <w:rFonts w:ascii="PMingLiU" w:eastAsia="PMingLiU" w:hAnsi="PMingLiU" w:cs="Times New Roman"/>
          <w:sz w:val="22"/>
          <w:szCs w:val="22"/>
        </w:rPr>
        <w:t>」，再「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速赴諸羅</w:t>
      </w:r>
      <w:r w:rsidRPr="00B75244">
        <w:rPr>
          <w:rFonts w:ascii="PMingLiU" w:eastAsia="PMingLiU" w:hAnsi="PMingLiU" w:cs="Times New Roman"/>
          <w:sz w:val="22"/>
          <w:szCs w:val="22"/>
        </w:rPr>
        <w:t>」，援應柴大紀，最後才「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直搗大里杙賊巢</w:t>
      </w:r>
      <w:r w:rsidRPr="00B75244">
        <w:rPr>
          <w:rFonts w:ascii="PMingLiU" w:eastAsia="PMingLiU" w:hAnsi="PMingLiU" w:cs="Times New Roman"/>
          <w:sz w:val="22"/>
          <w:szCs w:val="22"/>
        </w:rPr>
        <w:t>」。因此，天638可以與9月7日、9月9日的上諭互相印證，說明乾隆在收到「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蔡攀龍已進出諸羅、道路已通</w:t>
      </w:r>
      <w:r w:rsidRPr="00B75244">
        <w:rPr>
          <w:rFonts w:ascii="PMingLiU" w:eastAsia="PMingLiU" w:hAnsi="PMingLiU" w:cs="Times New Roman"/>
          <w:sz w:val="22"/>
          <w:szCs w:val="22"/>
        </w:rPr>
        <w:t>」的新情報以前，確實反覆要求福康安採取同一條路線。</w:t>
      </w:r>
    </w:p>
    <w:p w14:paraId="41831B6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DBE07AB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五、9月12日的資訊延遲問題</w:t>
      </w:r>
    </w:p>
    <w:p w14:paraId="5E39042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C60847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不過，9月12日也暴露出文書傳遞延遲造成的判斷落差。乾隆之所以批評福康安「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更有何相度</w:t>
      </w:r>
      <w:r w:rsidRPr="00B75244">
        <w:rPr>
          <w:rFonts w:ascii="PMingLiU" w:eastAsia="PMingLiU" w:hAnsi="PMingLiU" w:cs="Times New Roman"/>
          <w:sz w:val="22"/>
          <w:szCs w:val="22"/>
        </w:rPr>
        <w:t>」與「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尚有猶豫之見</w:t>
      </w:r>
      <w:r w:rsidRPr="00B75244">
        <w:rPr>
          <w:rFonts w:ascii="PMingLiU" w:eastAsia="PMingLiU" w:hAnsi="PMingLiU" w:cs="Times New Roman"/>
          <w:sz w:val="22"/>
          <w:szCs w:val="22"/>
        </w:rPr>
        <w:t>」，是因為乾隆在9月7日已知道諸羅局勢嚴重；但福康安這份奏摺發出於9月2日，早於乾隆9月7日收到李侍堯、柴大紀奏報之前。因此，福康安9月2日所說的「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cs="Times New Roman"/>
          <w:sz w:val="22"/>
          <w:szCs w:val="22"/>
        </w:rPr>
        <w:t>」，未必是拖延或畏難，而可能是他在尚未掌握最新危急情報時，對渡臺路線、兵力布置與前線情況作出的必要判斷。</w:t>
      </w:r>
    </w:p>
    <w:p w14:paraId="2DC6833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3A5122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t>換言之，從乾隆9月12日的視角看，諸羅已經危急，不容再等；但從福康安9月2日發摺時的視角看，他可能仍需先到廈門了解情形，才能決定如何渡臺與布置兵力。這正好說明，中央與前線即使目標一致，也會因接收資訊的時間不同，對同一行動產生不同理解。乾隆眼中的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cs="Times New Roman"/>
          <w:sz w:val="22"/>
          <w:szCs w:val="22"/>
        </w:rPr>
        <w:t>」是猶豫拖延；福康安語境中的「</w:t>
      </w:r>
      <w:r w:rsidRPr="00C62AE9">
        <w:rPr>
          <w:rFonts w:ascii="BiauKaiHK Regular" w:eastAsia="BiauKaiHK Regular" w:hAnsi="BiauKaiHK Regular" w:cs="Times New Roman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cs="Times New Roman"/>
          <w:sz w:val="22"/>
          <w:szCs w:val="22"/>
        </w:rPr>
        <w:t>」則可能是資訊不足下的必要偵察與部署。</w:t>
      </w:r>
    </w:p>
    <w:p w14:paraId="5EB7147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09954C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br w:type="page"/>
      </w:r>
    </w:p>
    <w:p w14:paraId="05562293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一、乾隆不是反對增兵，而是反對因等兵而延誤救諸羅</w:t>
      </w:r>
    </w:p>
    <w:p w14:paraId="5479116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39E935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1787年9月12日，乾隆收到福康安9月2日關於增兵的奏摺。福康安的理由是，若等到抵臺後才發現兵力不足，再請求徵調，便會因臺灣遠隔重洋而來不及：</w:t>
      </w:r>
    </w:p>
    <w:p w14:paraId="3588079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E9702A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設或尚稽時日，彼時再行徵調，更恐緩不濟急。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424E2E6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（台884，福康安，奏摺，發出：1787/09/02；收到：1787/09/12；《戰略quotation.xlsx》，row 29）</w:t>
      </w:r>
    </w:p>
    <w:p w14:paraId="4C577F9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3C75B1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這一判斷本身並不錯。事實上，乾隆在9月7日天623中已經同意增調川省屯練兵二千與黔兵二千，說明他承認臺灣軍務需要厚集兵力。但到9月12日，乾隆面對福康安再次表達增兵需求時，反應卻很嚴厲：</w:t>
      </w:r>
    </w:p>
    <w:p w14:paraId="21FF406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856733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彼處兵已不少，恨無用兵之人耳。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078F60A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（台884，乾隆硃批，福康安，發出：1787/09/02；收到：1787/09/12；《戰略quotation.xlsx》，row 29）</w:t>
      </w:r>
    </w:p>
    <w:p w14:paraId="227C6FD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ADB5E4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這句話不應理解為乾隆完全否定增兵，而是他把戰局失敗的原因從「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兵少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」轉向「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將領不能用兵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」。換言之，乾隆可以同意繼續調精兵，但不接受福康安把等待川、黔兵作為行動前提。</w:t>
      </w:r>
    </w:p>
    <w:p w14:paraId="6CBC951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9B0A89E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二、這一判斷來自前期增兵失敗的經驗</w:t>
      </w:r>
    </w:p>
    <w:p w14:paraId="2941624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C64366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這可以用你《林爽文戰爭過程.docx》的「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調兵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 xml:space="preserve">」分析來解釋。前兩階段其實已經多次增兵，但增兵沒有自動轉化為勝利。第一階段，清廷主要調福建水師、陸路提標、金門、南澳、海壇、閩安等兵渡臺，目標是南北夾攻；但兵力到臺後被分散在府城、鹿仔港、諸羅、鳳山，未能集中使用。第二階段，常青又奏請增兵，清廷調閩兵、粵兵與福州駐防滿兵，但新增兵力多用於支撐府城、鹿港、諸羅三點，只能維持戰線，不能解除諸羅之圍。 </w:t>
      </w:r>
    </w:p>
    <w:p w14:paraId="3B88DE5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CC7B62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因此，乾隆到9月中旬的不滿是有背景的：此前不是沒有兵，也不是完全沒有增援，而是兵力被分散、將領觀望、指揮不能統一。《林爽文戰爭過程.docx》也指出，常青抵達府城後發現臺灣兵丁已有一萬三千餘名，分布於府城、諸羅、鹿仔港、淡水等處，表面兵力不少，實際卻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備多力分，兵員單薄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 xml:space="preserve">」，因此奏請增兵；這反映清軍困境不只是人數不足，而是兵力分布分散、戰場多點受壓，無法集中使用。 </w:t>
      </w:r>
    </w:p>
    <w:p w14:paraId="64A3051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D078C9D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三、乾隆要求福康安立即行動：不等川、黔兵，先直抵諸羅</w:t>
      </w:r>
    </w:p>
    <w:p w14:paraId="05AA388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E47768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因此，到1787年9月14日，乾隆在天645中把這個意思說得更清楚。他要求福康安不必等候川、黔等省援兵到齊，而應自己先抵鹿港，立即統率現有將弁，鼓勇前進，直抵諸羅：</w:t>
      </w:r>
    </w:p>
    <w:p w14:paraId="469BBB1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F65404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福康安此時自己前抵鹿港，不必等候川、黔等省兵到，即當迅速督率將弁，鼓勇前進，直抵諸羅，會兵一處，相機進剿，速奏擒渠掃穴之績，以副委任至意。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4A60360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（天645，上諭，接收者：福康安、常青、李侍堯、和珅，發出：1787/09/14；《戰略quotation.xlsx》，row 31）</w:t>
      </w:r>
    </w:p>
    <w:p w14:paraId="680611B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BE1C15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句話可以和台884的硃批放在一起看。乾隆一方面承認需要增調川、黔兵，另一方面又認為福康安不應等待這些兵到齊。原因是諸羅已經危急，而前期反覆增兵卻因將領不能用兵而無效。乾隆真正期待的，是福康安這個可信任統帥先到鹿港，用現有兵力與將弁重新整頓士氣、集中指揮，立即救諸羅。</w:t>
      </w:r>
    </w:p>
    <w:p w14:paraId="2EC3F59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br w:type="page"/>
      </w:r>
    </w:p>
    <w:p w14:paraId="2EB23FE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1787年9月17日至19日：因「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諸羅道路已通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」情報，乾隆暫時轉向先攻大里杙</w:t>
      </w:r>
    </w:p>
    <w:p w14:paraId="074B7AA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5AC6547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一、9月17日的新情報：蔡攀龍已進出諸羅，道路似乎打通</w:t>
      </w:r>
    </w:p>
    <w:p w14:paraId="71B6391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6BA3C7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1787年9月17日，乾隆收到李侍堯9月4日發出的奏摺。這份奏報改變了乾隆對諸羅局勢的判斷。李侍堯報告，蔡攀龍等人已經殺入諸羅，又從諸羅殺出，因此他推論諸羅道路已經打通；同時，臺灣道永福也稟稱已雇夫役，準備把糧餉、火藥隨軍前進。奏報原文是：</w:t>
      </w:r>
    </w:p>
    <w:p w14:paraId="61AF8CB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6B5DAF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蔡攀龍等已殺進諸羅，又行殺出，是道路已得打通。且前據臺灣道永福稟稱，已多雇夫役，將糧餉、火藥隨同前進等語。蔡攀龍等進兵時，自必一齊進發，是諸羅現已得勢。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99EF09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（台896，李侍堯，奏摺，發出：1787/09/04；硃批：1787/09/17）</w:t>
      </w:r>
    </w:p>
    <w:p w14:paraId="5180415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057B62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這句話的關鍵是「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道路已得打通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」與「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諸羅現已得勢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」。在9月7日至14日之間，乾隆的判斷主要建立在「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諸羅被圍日久、糧藥缺乏、文報與糧餉通道被阻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之上，因此他反覆命福康安先赴鹿港、救援諸羅。但9月17日收到這份新奏報後，乾隆看到的是一個不同畫面：諸羅不再只是孤城，而似乎已經能與外援互通；蔡攀龍不但進入諸羅，還能從城中殺出，這表示圍城壓力可能已有緩解。</w:t>
      </w:r>
    </w:p>
    <w:p w14:paraId="7FF46A5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EA123FC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二、李侍堯的推論：諸羅外圍可先清理，隨後即可攻大里杙</w:t>
      </w:r>
    </w:p>
    <w:p w14:paraId="66EE6F3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42D3D5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李侍堯不只是報告蔡攀龍進出諸羅，還進一步推論，恆瑞、柴大紀等人數日內應能會合，先清剿諸羅城外之賊，接著就可以按期直攻大里杙。他說：</w:t>
      </w:r>
    </w:p>
    <w:p w14:paraId="3696FA7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913621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數日内，恆瑞與柴大紀等自必會合面商，先將諸羅城外之賊剿洗，即可剋期直攻大里杙矣。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57A8369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（台896，李侍堯，發出：1787/09/04；收到：1787/09/17；《戰略quotation.xlsx》，row 14）</w:t>
      </w:r>
    </w:p>
    <w:p w14:paraId="6B44592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1D6D3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這段推論對乾隆的影響很大。因為如果恆瑞、柴大紀、蔡攀龍等人已經能在諸羅會合，並且可以清剿城外林軍，那麼福康安抵臺後就不必再把「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」作為首要任務。諸羅問題似乎可以由前線既有官兵處理，福康安則應把主力用於更具決定性的目標——林爽文的大里杙賊巢。</w:t>
      </w:r>
    </w:p>
    <w:p w14:paraId="5BF3791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6789A2E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三、乾隆態度的變化：從「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」轉向「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趁機直搗大里杙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7BBFAD1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360A8D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份奏報直接改變了乾隆的戰略優先次序。到1787年9月19日，乾隆發出天654，上諭中明確說，諸羅一路已經由蔡攀龍等帶兵殺賊解圍，並與柴大紀會合，又能從縣城殺出、打通道路。因此，福康安到鹿港後，已無可畏懼，應趁此機會直攻大里杙：</w:t>
      </w:r>
    </w:p>
    <w:p w14:paraId="2E3A3D9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B5A6D0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現在諸羅一路，經蔡攀龍等帶兵殺賊解圍，與柴大紀會合，又自縣城殺出，打通道路。……福康安到鹿港後，自更無可畏慮，亟應趁此機會，帶領巴圖魯侍衛章京等，速統大兵，直搗大里杙賊巢，將賊首林爽文一鼓成擒，以期剋日蕆事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71579D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（天654，上諭，接收者：福康安等，發出：1787/09/19；《戰略quotation.xlsx》，row 39）</w:t>
      </w:r>
    </w:p>
    <w:p w14:paraId="7DEFEDD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8844EE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這是乾隆態度轉變的關鍵證據。9月7日、9月9日和9月12日，他反覆要求福康安先赴諸羅；但9月19日，他改以「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諸羅道路已通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」為前提，認為福康安應直接攻擊林爽文中心。換言之，乾隆不是突然否定諸羅的重要性，而是因為新情報使他相信諸羅危機已暫時解除，於是把戰略重心轉向攻巢。</w:t>
      </w:r>
    </w:p>
    <w:p w14:paraId="06D4199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1E65A59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四、轉向過快：阿桂仍在回應「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打通諸羅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」的前一套戰略</w:t>
      </w:r>
    </w:p>
    <w:p w14:paraId="4D24CD6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值得注意的是，乾隆由「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」轉向「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趁機直搗大里杙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」的速度極快，以至於中央大臣對前一套戰略的回應抵達時，皇帝的判斷已經改變。</w:t>
      </w:r>
    </w:p>
    <w:p w14:paraId="17E9477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乾隆在1787年9月19日因李侍堯奏報「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蔡攀龍等已殺進諸羅，又行殺出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」，判斷諸羅道路已通，於是改命福康安抵鹿港後「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速統大兵，直搗大里杙賊巢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」。然而，這一轉向非常迅速，甚至在乾隆改變戰略之後，中央其他大臣仍在回應他此前「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先打通諸羅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」的諭旨。1787年9月21日，乾隆收到阿桂於9月16日發出的奏摺。阿桂在摺中仍然認同乾隆先前的判斷，認為當前臺灣軍務的急務，是先打通諸羅，使南北聲勢聯絡，然後才能搗穴擒渠：</w:t>
      </w:r>
    </w:p>
    <w:p w14:paraId="6B6809B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1493E4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目下急務總在打通諸羅為要，諸羅一通，則南北聲勢聯絡，即可搗穴擒渠，自易蒇功。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41E79F7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（台893，阿桂，上奏，發出：1787/09/16；估計收到：1787/09/21；《戰略quotation.xlsx》，row 42）</w:t>
      </w:r>
    </w:p>
    <w:p w14:paraId="6DDE228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DDF5DA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這份奏摺發出於9月16日，比乾隆9月19日轉向「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直搗大里杙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」早三日；但它到達京師時已是9月21日，即乾隆改變態度之後兩日。因此，從時間上看，阿桂其實是在回應乾隆9月7日至9月14日之間反覆強調的「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」路線，而不是回應9月19日新的「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趁機攻大里杙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」命令。這顯示乾隆的戰略判斷變化速度快於文書往返速度：當阿桂的回奏送達時，乾隆已經根據李侍堯的新情報改變了戰略重心。</w:t>
      </w:r>
    </w:p>
    <w:p w14:paraId="7D18839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br w:type="page"/>
      </w:r>
    </w:p>
    <w:p w14:paraId="307D336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lastRenderedPageBreak/>
        <w:br w:type="page"/>
      </w:r>
    </w:p>
    <w:p w14:paraId="4E2A313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同一時間的福康安：乾隆在北京轉向「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先攻大里杙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」時，福康安仍在廈門／大擔門準備渡海，並未真正收到這個新轉向</w:t>
      </w:r>
    </w:p>
    <w:p w14:paraId="43AEDE4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6930937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一、時間差是關鍵：乾隆9月19日改變判斷，但福康安當日仍在渡海前線</w:t>
      </w:r>
    </w:p>
    <w:p w14:paraId="71D5434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D82821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1787年9月19日，乾隆在北京根據李侍堯奏報，認為「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蔡攀龍等已殺進諸羅，又行殺出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」，因此判斷諸羅道路已通，諸羅危機似乎已經緩解。於是，乾隆在天654中改命福康安到鹿港後應「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速統大兵，直搗大里杙賊巢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」。但同一天，福康安本人並不是已經在臺灣執行這個新命令，而是剛抵達廈門後，在大擔門登舟候風，準備渡海赴臺。</w:t>
      </w:r>
    </w:p>
    <w:p w14:paraId="32C46B1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44E266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福康安在台902中說：</w:t>
      </w:r>
    </w:p>
    <w:p w14:paraId="35251D3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BDE4C8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臣惟有速渡鹿港，欽遵訓示，立定主見以鎮人心，而壯軍勢。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4A2A9B7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（台902，福康安，奏摺，發出：1787/09/19；收到：1787/10/15估計；《戰略quotation.xlsx》，row 40）</w:t>
      </w:r>
    </w:p>
    <w:p w14:paraId="5F9A84D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5E6DB7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又說：</w:t>
      </w:r>
    </w:p>
    <w:p w14:paraId="447E0FE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33559E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於十九日拜摺後登舟，即在大擔門候風，一俟風信稍順，即刻放洋逕渡。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0C5C65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（台902，福康安，奏摺，發出：1787/09/19；收到：1787/10/15估計；《戰略quotation.xlsx》，row 40）</w:t>
      </w:r>
    </w:p>
    <w:p w14:paraId="5E57850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E97FE1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這表示，乾隆在北京根據新情報調整戰略時，福康安仍處於「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尚未登臺、準備渡海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」的階段。他不可能即時知道乾隆當天發出的天654，也不可能立刻按這道新諭調整行動。這正是你論文中「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資訊延遲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」最可用的一個例子：中央命令已經改變，但前線主帥仍在根據自己當時掌握的資訊行動。</w:t>
      </w:r>
    </w:p>
    <w:p w14:paraId="07FBA54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C0158DB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二、福康安此時仍維持兩案並存：或救諸羅，或攻大里杙</w:t>
      </w:r>
    </w:p>
    <w:p w14:paraId="3ABABA4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8880A4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台902顯示，福康安並沒有在9月19日單方面固定為「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先攻大里杙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」。他的構想仍然是：先速渡鹿港，然後根據實際情況，在「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直接救諸羅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」與「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進逼大里杙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」之間作選擇。他說：</w:t>
      </w:r>
    </w:p>
    <w:p w14:paraId="05FF4E9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E77AA7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或帶兵直抵諸羅，或進逼大里杙賊巢，則諸羅之圍不攻自解。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3FD2568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（台902，福康安，奏摺，發出：1787/09/19；收到：1787/10/15估計；《戰略quotation.xlsx》，row 40）</w:t>
      </w:r>
    </w:p>
    <w:p w14:paraId="034DD8E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C86CC5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這句和他9月4日台947的思路基本一致。也就是說，福康安仍然把「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」與「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攻大里杙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」看作兩種都可能解除諸羅之圍的方案。前者是直接救援；後者是攻擊林爽文根據地，迫使圍攻諸羅的賊軍回救，讓諸羅之圍「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不攻自解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」。因此，當乾隆在9月19日因「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諸羅道路已通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」而偏向攻大里杙時，福康安本人仍保留戰場彈性，並未完全排除先赴諸羅。</w:t>
      </w:r>
    </w:p>
    <w:p w14:paraId="3A59145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66D76E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077C2C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乾隆9月7日與9月19日命令，未必能同步影響福康安9月19日奏摺</w:t>
      </w:r>
    </w:p>
    <w:p w14:paraId="7D7828F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5C8F31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1787年9月19日，乾隆在京師根據李侍堯奏報判斷諸羅道路已通，遂在天654中命福康安抵鹿港後「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速統大兵，直搗大里杙賊巢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」。然而，同日福康安實際上仍在廈門、大擔門一帶準備渡海，奏稱自己已「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於十九日拜摺後登舟，即在大擔門候風，一俟風信稍順，即刻放洋逕渡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」（台902，福康安，發出：1787/09/19；收到：1787/10/15估計）。因此，乾隆在9月19日作出的最新戰略調整，不可能即時成為福康安同日奏摺中的行動前提。福康安此時仍維持較早的彈性構想，提出抵鹿港後可「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或帶兵直抵諸羅，或進逼大里杙賊巢，則諸羅之圍不攻自解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（台902，福康安，發出：1787/09/19；收到：1787/10/15估計）。這說明福康安並非固定主張先攻大里杙，也不是無視諸羅，而是在尚未登臺、尚未親見前線情形之前，保留直接救諸羅與進攻大里杙兩種可能。此處正反映出戰時文書傳遞的時間差：乾隆在京師可因9月17日收到的新情報而改變命令，但福康安在海峽前線仍須根據自身當時掌握的資訊與渡海情況，先完成赴鹿港的部署，再相機決定下一步。</w:t>
      </w:r>
    </w:p>
    <w:p w14:paraId="09234F6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AAA71F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7E3167A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三、福康安的重點是速渡鹿港，而不是先入府城</w:t>
      </w:r>
    </w:p>
    <w:p w14:paraId="0DE228E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48E77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福康安此時最明確的決定，是「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速渡鹿港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」。這與前期常青坐守府城不同。福康安判斷，鹿港是切入諸羅、大里杙與中部戰場的關鍵登岸點；只有先到鹿港，才能根據實際情況決定救諸羅或攻大里杙。因此，他說要「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速渡鹿港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」，並以此「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鎮人心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壯軍勢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</w:t>
      </w:r>
    </w:p>
    <w:p w14:paraId="5FE3774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4638C2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這一點和乾隆9月7日、9月9日、9月12日反覆要求「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赴鹿港、救諸羅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」其實相通。不同的是，乾隆9月19日已因新情報偏向攻大里杙；福康安則仍未登臺，仍以鹿港為前進基地，保留進一步判斷的空間。</w:t>
      </w:r>
    </w:p>
    <w:p w14:paraId="6A037D5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2EC6B04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四、福康安同時採取聲東擊西：聲言鹿耳門，實赴鹿港</w:t>
      </w:r>
    </w:p>
    <w:p w14:paraId="62D24E5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9137FC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台902還顯示，福康安並不是單純等待渡海，而是在設計渡臺方式。他計劃對外聲稱要由鹿耳門前進，但臨時命船戶直赴鹿港，以避免賊匪預先防備：</w:t>
      </w:r>
    </w:p>
    <w:p w14:paraId="3C199C8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D97D45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聲言由鹿耳門前進，臨時再諭知船戶令其直赴鹿港。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04B9146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（台902，福康安，奏摺，發出：1787/09/19；收到：1787/10/15估計；《戰略quotation.xlsx》，row 40）</w:t>
      </w:r>
    </w:p>
    <w:p w14:paraId="4B4F5E6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EE5396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說明福康安9月19日的行動重點，是如何迅速且出其不意地抵達鹿港。他要避免林軍預先掌握清軍登岸方向，並用鹿港切入中部戰場。這也顯示福康安並非被動等待皇帝下一道命令，而是在尚未登臺前，已經開始根據戰場需要設計行動方式。</w:t>
      </w:r>
    </w:p>
    <w:p w14:paraId="7AD745A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br w:type="page"/>
      </w:r>
    </w:p>
    <w:p w14:paraId="2F973A4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可加入的新段落：9月19日以後，乾隆才逐漸意識到戰場變化太快，不能只依京師預設路線</w:t>
      </w:r>
    </w:p>
    <w:p w14:paraId="57A4B61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4EACF45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一、9月19日乾隆轉向先攻大里杙，但他所依據的是已經滯後的樂觀情報</w:t>
      </w:r>
    </w:p>
    <w:p w14:paraId="1F1E836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0A2D6A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1787年9月19日，乾隆根據李侍堯奏報，判斷諸羅道路已通，因而把戰略重心由「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」暫時轉向「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趁機直搗大里杙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」。李侍堯先前奏稱：</w:t>
      </w:r>
    </w:p>
    <w:p w14:paraId="3211001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13E045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蔡攀龍等已殺進諸羅，又行殺出，是道路已得打通。且前據臺灣道永福稟稱，已多雇夫役，將糧餉、火藥隨同前進等語。蔡攀龍等進兵時，自必一齊進發，是諸羅現已得勢。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533A6DF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（台896，李侍堯，發出：1787/09/04；硃批：1787/09/17）</w:t>
      </w:r>
    </w:p>
    <w:p w14:paraId="0399016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FD6DAF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在這一情報基礎上，乾隆於9月19日認為諸羅危機已經緩解，福康安不必再以解圍諸羅為第一步，而應乘勢直攻林爽文根據地：</w:t>
      </w:r>
    </w:p>
    <w:p w14:paraId="109B828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EA9F5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現在諸羅一路，經蔡攀龍等帶兵殺賊解圍，與柴大紀會合，又自縣城殺出，打通道路。……福康安到鹿港後，自更無可畏慮，亟應趁此機會，帶領巴圖魯侍衛章京等，速統大兵，直搗大里杙賊巢，將賊首林爽文一鼓成擒，以期剋日蕆事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1BEF14C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（天654，上諭，接收者：福康安等，發出：1787/09/19；《戰略quotation.xlsx》，row 39）</w:t>
      </w:r>
    </w:p>
    <w:p w14:paraId="3DFD307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53A4AE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這一轉向的關鍵不在於乾隆突然否定諸羅的重要性，而是他相信「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諸羅道路已通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」這一情報已改變戰場條件。因此，大里杙在此時被重新放到優先位置。</w:t>
      </w:r>
    </w:p>
    <w:p w14:paraId="185981A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CCF9A71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二、但乾隆不知道的是：幾天內，諸羅援兵行動已經受挫</w:t>
      </w:r>
    </w:p>
    <w:p w14:paraId="0364B26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91DBD1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問題在於，諸羅形勢變化極快。當乾隆在9月19日依據「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道路已通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轉向攻大里杙時，李侍堯其實已在9月15日收到恆瑞奏稿，內容顯示蔡攀龍等人嘗試打通諸羅道路並不成功，隨同進兵的貴林、楊起麟等人也下落不明。也就是說，乾隆在9月19日作出判斷時，尚未知道最新的不利消息。李侍堯後來奏稱：</w:t>
      </w:r>
    </w:p>
    <w:p w14:paraId="14ECE03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E639B2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臣閱恆瑞摺稿，蔡攀龍等抵諸羅後，仍未能殺出。隨同進兵之貴林、楊起麟等並不知下落，是此次赴援之兵，又未得手。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E438E2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（台925，李侍堯，硃批，發出：1787/09/15；收到：1787/09/27）</w:t>
      </w:r>
    </w:p>
    <w:p w14:paraId="70B0E1A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CCDB70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這份奏報到9月27日才為乾隆所知。換言之，乾隆9月19日轉向「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直搗大里杙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」時，所依據的是9月4日李侍堯奏報中的樂觀判斷；但就在9月15日，前線已出現相反消息。這正是資訊延遲最清楚的例子：京師的戰略轉向，可能建立在幾天前已被前線新情況推翻的資訊上。</w:t>
      </w:r>
    </w:p>
    <w:p w14:paraId="0AF489C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2573EA9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三、阿桂也受到同一資訊時間差影響：9月23日仍支持直攻大里杙</w:t>
      </w:r>
    </w:p>
    <w:p w14:paraId="480BB44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41014A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這種資訊落差不只影響乾隆，也影響京師大臣。1787年9月23日，阿桂仍根據皇帝上諭與楊廷理稟報，認為蔡攀龍已成功打通諸羅道路，因此福康安可以會合柴大紀，直接進攻大里杙。他奏稱：</w:t>
      </w:r>
    </w:p>
    <w:p w14:paraId="77F55D7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B0EFE9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計此時福康安自可即日前往諸羅，合兵進搗大里杙賊巢，賊首林爽文無難指日擒獲。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94A8DD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（台911，阿桂，上奏，發出：1787/09/23；收到：1787/09/28估計）</w:t>
      </w:r>
    </w:p>
    <w:p w14:paraId="2C309C3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FE6CB4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這說明到9月23日，阿桂仍在按照「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諸羅道路已通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」的樂觀前提作判斷。他與乾隆9月19日的思路一致：既然諸羅已能打通，福康安便可以與柴大紀會合，直攻大里杙。可是這個判斷同樣沒有及時吸收台925所顯示的最新變化，即蔡攀龍等人的援救行動實際受挫。</w:t>
      </w:r>
    </w:p>
    <w:p w14:paraId="3410DA4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591AE55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四、10月3日阿桂轉向：若諸羅周邊未清，急攻大里杙反會受後路威脅</w:t>
      </w:r>
    </w:p>
    <w:p w14:paraId="40D9A7A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900A08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到10月3日，阿桂的判斷出現明顯變化。他開始承認，直搗大里杙雖是良策，但若諸羅、鹽水港等處賊匪尚未廓清，福康安急於深入，將面臨後路、糧餉、火藥護送與沿途賊匪屯聚的風險。阿桂指出：</w:t>
      </w:r>
    </w:p>
    <w:p w14:paraId="281B617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D76E6D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福康安由鹿港進攻大里杙，不特廓清道路，攻圍賊巢，須用多兵，即留防後路以及沿途護送糧餉、火藥等項，在在咸資兵力。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1582094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（台952，阿桂，硃批，發出：1787/10/03；收到：1787/10/07；《戰略quotation.xlsx》，row 51）</w:t>
      </w:r>
    </w:p>
    <w:p w14:paraId="38AA3CA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5E5F9C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他因此建議福康安先用現有兵力清剿諸羅、鹽水港一帶，廓清後路，再等屯練、降番與黔兵到齊後整頓前進，然後配合徐鼎士夾攻：</w:t>
      </w:r>
    </w:p>
    <w:p w14:paraId="12AB639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4176E4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若福康安到廈門、蚶江一帶，即揚帆徑渡，似宜就該處現有兵力，先於諸羅、鹽水港等處剿殺匪黨，廓清後路。俟屯練、降番與黔兵到齊，兵力稍充，整頓前進時，再飭知徐鼎士由大甲溪克期夾攻，庶搗穴擒渠可以得手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1EF0B1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（台952，阿桂，硃批，發出：1787/10/03；收到：1787/10/07；《戰略quotation.xlsx》，row 51）</w:t>
      </w:r>
    </w:p>
    <w:p w14:paraId="6A883A2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72BE61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這一轉向非常重要。阿桂不再單純認為「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諸羅已通，所以可攻大里杙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」，而是看到：如果諸羅與鹽水港一帶仍有賊匪，福康安從鹿港深入大里杙，後路可能被截，糧餉火藥護送也會受阻。也就是說，攻大里杙之前，仍必須先處理諸羅周邊與交通線問題。</w:t>
      </w:r>
    </w:p>
    <w:p w14:paraId="3A27378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D8B20B3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五、乾隆因此在10月4日重新接受福康安的彈性方案</w:t>
      </w:r>
    </w:p>
    <w:p w14:paraId="2D722BE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00AEB3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到10月4日，乾隆收到福康安9月4日奏報。福康安在這份奏報中提出，抵達廈門後得知諸羅與府城皆危急，因此決定速渡鹿港，再依實際情況決定下一步：</w:t>
      </w:r>
    </w:p>
    <w:p w14:paraId="0DEECD4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D4652B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臣惟有速渡鹿港，欽遵訓示，立定主見，以鎮人心而壯軍勢。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DE0379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（台947，福康安，發出：1787/09/04；收到：1787/10/04；《戰略quotation.xlsx》，row 53）</w:t>
      </w:r>
    </w:p>
    <w:p w14:paraId="0DC127B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61CA5F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福康安又說：</w:t>
      </w:r>
    </w:p>
    <w:p w14:paraId="5417C77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F4B750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即當酌量情形，或帶兵直抵諸羅，或進逼大里杙賊巢，則諸羅之圍不攻自解。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7CD43BE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（台947，福康安，發出：1787/09/04；收到：1787/10/04；《戰略quotation.xlsx》，row 53）</w:t>
      </w:r>
    </w:p>
    <w:p w14:paraId="750A913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170C5E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乾隆在同日天672中肯定了這種彈性戰略，沒有再單純堅持9月19日的「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直搗大里杙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」方案，而是承認福康安應依照前線實際情況作判斷：</w:t>
      </w:r>
    </w:p>
    <w:p w14:paraId="4E65760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56CCF9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福康安或帶兵直抵諸羅，或進逼大里杙賊巢，惟在福康安酌量機宜，奮勇督，剋期事，以副委任。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5A64BBC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（天672，上諭，接收者：福康安、常青、恆瑞、柴大紀、李侍堯、孫士毅，發出：1787/10/04；《戰略quotation.xlsx》，row 54）</w:t>
      </w:r>
    </w:p>
    <w:p w14:paraId="6584BF0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0A11B1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顯示了皇帝對福康安判斷力的信任，並強調了因地制宜的重要性。皇帝同時對此前地方官員情報的不可靠性表示擔憂，如「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可見該處地方官稟報之詞，好否皆未必盡系確實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</w:t>
      </w:r>
    </w:p>
    <w:p w14:paraId="2F98963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BC6E46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武英殿大學士阿桂", "situation": "（奏）官員發出，皇帝尚未必知。此為阿桂對皇帝諮詢的回覆奏摺。", "Send date / receive date / delay": "發出：1787/10/12；收到：1787/10/17 (推測)；相隔：5日", "文書摘要＋原文引文": "阿桂回覆皇帝關於福康安戰略的諮詢，他認為地方官員的稟報可能誇大，但府城兵力分散，仍需謹慎。他重申福康安應先廓清諸羅，並等待援軍，同時建議調用黔、楚兵往臺灣，並強調福康安應統一指揮南、北兩路兵力，以確保戰事順利。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臣思逆賊不過恃其人眾乘間侵擾，究屬無能，該地方文職等所報非意存張大，即言涉虛妄，歷來如此。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」、「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福康安到臺灣後無論常青應否留於該處，其南、北兩路官兵似應皆聽福康安調遣，庶呼喚較靈，於勦賊更為有益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」（台966，阿桂，上奏，發出：1787/10/12；收到：1787/10/17）。</w:t>
      </w:r>
    </w:p>
    <w:p w14:paraId="68349D3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57FBBA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這顯示乾隆已經意識到，臺灣戰場變化太快，遠在京師很難把「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」或「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」固定為不變方案。9月19日他曾因「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諸羅道路已通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」轉向大里杙；但9月27日才知道蔡攀龍等其實未能成功打通道路，阿桂也在10月3日重新指出後路與糧餉問題。因此，乾隆到10月4日改為接受福康安「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或諸羅、或大里杙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」的相機方案。</w:t>
      </w:r>
    </w:p>
    <w:p w14:paraId="504F588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F04F35D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六、可直接放入論文的寫法</w:t>
      </w:r>
    </w:p>
    <w:p w14:paraId="4BF8FDF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A33DC0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1787年9月19日，乾隆根據李侍堯奏報，認為「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蔡攀龍等已殺進諸羅，又行殺出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」，遂判斷諸羅道路已通，並命福康安抵鹿港後「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速統大兵，直搗大里杙賊巢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」（天654，1787/09/19）。然而，乾隆此時並不知道，前線情勢其實已在數日內出現逆轉。李侍堯於9月15日收到恆瑞奏稿後發現，蔡攀龍等抵達諸羅後「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仍未能殺出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」，隨同進兵的貴林、楊起麟等亦「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並不知下落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」，因此判斷「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此次赴援之兵，又未得手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」（台925，李侍堯，發出：1787/09/15；收到：1787/09/27）。這份不利消息到9月27日才被乾隆收到，顯示乾隆9月19日的戰略轉向，是建立在已被前線新情況部分推翻的樂觀情報之上。</w:t>
      </w:r>
    </w:p>
    <w:p w14:paraId="228BBBB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5AD8C3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這一資訊落差也影響京師大臣的判斷。阿桂於9月23日仍根據蔡攀龍已打通諸羅道路的前提，認為「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福康安自可即日前往諸羅，合兵進搗大里杙賊巢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」，林爽文「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無難指日擒獲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」（台911，阿桂，發出：1787/09/23；收到：1787/09/28估計）。但到10月3日，阿桂已轉而指出，若福康安由鹿港進攻大里杙，不但攻圍賊巢須用多兵，留防後路、沿途護送糧餉火藥亦「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在在咸資兵力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」；因此他建議福康安先於諸羅、鹽水港等處剿殺匪黨、廓清後路，待屯練、降番與黔兵到齊後，再整頓前進，配合徐鼎士夾攻大里杙（台952，阿桂，發出：1787/10/03；收到：1787/10/07）。</w:t>
      </w:r>
    </w:p>
    <w:p w14:paraId="4DE9C67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C6EC56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正是在這種前線情勢急變與奏報時間差之下，乾隆於10月4日收到福康安9月4日奏報後，轉而肯定福康安的彈性方案。福康安原奏稱，自己將「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速渡鹿港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」，再「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酌量情形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」，或帶兵直抵諸羅，或進逼大里杙賊巢，使諸羅之圍不攻自解（台947，福康安，發出：1787/09/04；收到：1787/10/04）。乾隆在天672中回應：「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福康安或帶兵直抵諸羅，或進逼大里杙賊巢，惟在福康安酌量機宜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」（天672，1787/10/04）。這說明乾隆已逐漸承認，臺灣戰場變化太快，遠在京師難以預先固定單一路線；與其反覆根據延遲奏報調整「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」或「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」，不如讓即將抵達前線的福康安根據實際情況相機決定。</w:t>
      </w:r>
    </w:p>
    <w:p w14:paraId="6098C16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br w:type="page"/>
      </w:r>
    </w:p>
    <w:p w14:paraId="5F40B8A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可以，這一點正好接在10月4日乾隆再次接受「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酌量機宜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」之後，用來說明：乾隆在京師已經多次改變判斷，但福康安仍被困在渡海之前，並沒有同步接收這些變化。</w:t>
      </w:r>
    </w:p>
    <w:p w14:paraId="50F9B56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6B0906D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一、乾隆再次改變，但福康安並不知道</w:t>
      </w:r>
    </w:p>
    <w:p w14:paraId="0EA169F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169C27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乾隆在9月19日因「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諸羅道路已通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」而轉向先攻大里杙；到9月27日收到李侍堯台925後，才知道蔡攀龍等人其實「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仍未能殺出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」，諸羅援兵行動並未真正成功。這使乾隆逐漸意識到戰場變化太快，京師很難固定單一路線。於是到10月4日，乾隆在天672中又接受福康安「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或帶兵直抵諸羅，或進逼大里杙賊巢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」的彈性方案，表示「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惟在福康安酌量機宜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</w:t>
      </w:r>
    </w:p>
    <w:p w14:paraId="3156953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1A64E9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但問題是，福康安本人在這段時間並沒有真正進入臺灣戰場。他在9月19日已登舟候風，9月24日仍被困在大擔門，因九月風暴無法開行。因此，乾隆在京師9月19日、9月27日、10月4日的連續判斷變化，不可能即時成為福康安的實際行動依據。</w:t>
      </w:r>
    </w:p>
    <w:p w14:paraId="4421F63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5F02D8B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二、福康安9月24日仍在大擔門候風</w:t>
      </w:r>
    </w:p>
    <w:p w14:paraId="4A100DD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4F054A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台951顯示，福康安到9月24日仍未能渡海。他奏報說：</w:t>
      </w:r>
    </w:p>
    <w:p w14:paraId="72ECC9E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109D1E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惟是登舟數日，風信靡常，現仍在大擔門守候。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70C7171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（台951，福康安等，硃批，發出：1787/09/24；收到：1787/10/07；《戰略quotation.xlsx》，row 45）</w:t>
      </w:r>
    </w:p>
    <w:p w14:paraId="20CD845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75B628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他還說，船戶認為九月風暴最烈，風向一日數變，根本難以開行：</w:t>
      </w:r>
    </w:p>
    <w:p w14:paraId="57DF120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3C4947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詢之船戶等，皆稱九月內風暴最烈，謂之九降，倏東倏西，一日數易。此時斷難開行，下懷焦急寢食難安。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477FF92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（台951，福康安等，硃批，發出：1787/09/24；收到：1787/10/07；《戰略quotation.xlsx》，row 45）</w:t>
      </w:r>
    </w:p>
    <w:p w14:paraId="13867DA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98E33E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這兩句非常重要，因為它們說明福康安不是在拖延，而是受到臺灣海峽風候限制。即使他已經準備赴鹿港，也因「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九降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」風暴而無法開行。這意味著，乾隆在京師不斷根據奏報調整「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」或「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」時，福康安的第一個現實問題其實是：根本還未能渡海到臺灣。</w:t>
      </w:r>
    </w:p>
    <w:p w14:paraId="4F69D10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985B90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A187BE5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三、10月24日：福康安再次因大風折返，仍未真正進入臺灣戰場</w:t>
      </w:r>
    </w:p>
    <w:p w14:paraId="6855A9B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95C29F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福康安9月24日已經奏稱自己「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登舟數日，風信靡常，現仍在大擔門守候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說明他當時因九降風無法開行。值得注意的是，這種阻滯並非短暫一次。將近一個月後，福康安仍然在渡海問題上受阻。1787年10月24日，他奏報船隊已於10月22日駛至外海大洋，但日暮時大風忽起，因水深不能下碇，只能隨風折回，最後停泊於惠安縣崇武澳：</w:t>
      </w:r>
    </w:p>
    <w:p w14:paraId="1FC3D9A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782AAF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二十二日已至外海大洋，日暮時大風陡起，不及落帆，水深又不能寄碇，隨風折回。至二十三日卯刻，望見崇武大山，將近泉州惠安縣洋面。維時風信愈烈，詢據船戶，僉稱現值暴期，三、四日方能平順，當令收入崇武澳中灣泊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AE5E63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（台1068，福康安，硃批，發出：1787/10/24；收到：1787/11/08；《戰略quotation.xlsx》，row 73）</w:t>
      </w:r>
    </w:p>
    <w:p w14:paraId="50BE1BC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83BAF6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這段奏報顯示，福康安並非沒有渡海意願，也不是刻意遲延；相反，他已經嘗試放洋，但海峽風暴迫使船隊折返。這使福康安仍無法抵達鹿港，也無法親自掌握諸羅、鹽水港、大里杙等地的實際戰況。</w:t>
      </w:r>
    </w:p>
    <w:p w14:paraId="14C4D8A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EB8A7D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更重要的是，福康安在同一奏摺中明確指出，風暴延誤使他無法得到臺灣賊情確信；即使有地方官稟報，也多半來自傳聞，未必可靠：</w:t>
      </w:r>
    </w:p>
    <w:p w14:paraId="6D0C5BF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E300F2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今因風暴頂阻，守候羈遲，又不得臺灣賊匪情形確信，即有地方官稟報之詞，半係得自傳聞。誠如聖諭，好否俱未盡確實，下懷焦急，尤切難安。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64C24CD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（台1068，福康安，硃批，發出：1787/10/24；收到：1787/11/08；《戰略quotation.xlsx》，row 73）</w:t>
      </w:r>
    </w:p>
    <w:p w14:paraId="0D0BCA9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868234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這句非常重要，因為它把「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交通延誤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」與「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情報不確定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」直接連在一起。福康安不只是人到不了臺灣，連他對前線形勢的判斷也被迫停留在不確定狀態。地方官的稟報「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半係得自傳聞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」，而且「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好否俱未盡確實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」，使他無法準確判斷到底應先救諸羅、援應鹽水港，還是進逼大里杙。</w:t>
      </w:r>
    </w:p>
    <w:p w14:paraId="6E1E308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737E3A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624BA28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三、福康安也未能及時接收廷寄與最新奏報</w:t>
      </w:r>
    </w:p>
    <w:p w14:paraId="5A06777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522998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你可以進一步指出：台951不只說明渡海延誤，也說明文書與命令傳遞會受同一海峽條件影響。福康安人在大擔門守候，風信不定，船隻不能放洋；這不只延誤軍隊渡臺，也延誤廷寄諭旨、奏摺與前線消息的流通。因此，乾隆在9月19日天654中命他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直搗大里杙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」，到10月4日天672又同意他「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酌量機宜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」，這些命令即使已由京師發出，也未必能立刻穿透海峽風候、抵達福康安手中。</w:t>
      </w:r>
    </w:p>
    <w:p w14:paraId="5B69975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CDF5AF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這正好強化你的論點：資訊延遲不是抽象概念，而是由實際交通條件造成的軍事限制。 福康安不是不知道戰略重要性，而是被困在渡海前線，尚未能親自掌握鹿港、諸羅、大里杙的現場情況，也未能即時接收乾隆連續修正後的命令。</w:t>
      </w:r>
    </w:p>
    <w:p w14:paraId="1FB098D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/>
          <w:sz w:val="22"/>
          <w:szCs w:val="22"/>
        </w:rPr>
        <w:br w:type="page"/>
      </w:r>
    </w:p>
    <w:p w14:paraId="54E3EF9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可以，天681 應該接在台951 後面，用來說明乾隆態度再次改變：他從先前催促福康安「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速赴鹿港、解救諸羅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」，轉為承認風信阻隔下不宜輕易涉險。</w:t>
      </w:r>
    </w:p>
    <w:p w14:paraId="476AF68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D816DBD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一、前後態度的反差很清楚</w:t>
      </w:r>
    </w:p>
    <w:p w14:paraId="195BE8C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5FE744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在9月12日至9月14日，乾隆對福康安的語氣非常急迫。他批評福康安「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」，認為不應再觀望：</w:t>
      </w:r>
    </w:p>
    <w:p w14:paraId="3DBEF0E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12BA69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更有何相度，速至鹿仔港整勵兵威，解救諸羅為正辦。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62A34AF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（台884，乾隆硃批，福康安，發出：1787/09/02；收到：1787/09/12）</w:t>
      </w:r>
    </w:p>
    <w:p w14:paraId="2D80E57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4EEDA7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到9月14日，乾隆仍要求福康安不必等川、黔等省兵到齊，而應立刻前往鹿港、直抵諸羅：</w:t>
      </w:r>
    </w:p>
    <w:p w14:paraId="1A4107B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BD0C4B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福康安此時自己前抵鹿港，不必等候川、黔等省兵到，即當迅速督率將弁，鼓勇前進，直抵諸羅，會兵一處，相機進剿。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316F81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（天645，上諭，接收者：福康安、常青、李侍堯、和珅，發出：1787/09/14）</w:t>
      </w:r>
    </w:p>
    <w:p w14:paraId="43388E3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BB53B4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這一階段的乾隆，是站在「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諸羅危急、不可再等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」的角度，要求福康安迅速渡臺。</w:t>
      </w:r>
    </w:p>
    <w:p w14:paraId="22B02EC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C000254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二、但10月7日以後，乾隆知道福康安被九降風阻滯，態度轉為允許稍待</w:t>
      </w:r>
    </w:p>
    <w:p w14:paraId="07662F8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63A0DC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然而，當乾隆知道福康安已經登舟數日，卻因九月「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九降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」風暴、風信靡常而仍在大擔門守候後，他的語氣出現明顯變化。乾隆在天681中說：</w:t>
      </w:r>
    </w:p>
    <w:p w14:paraId="2C3087C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CD5C55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此刻雖稍待，然此兵威壯盛，機宜湊合，未始非成功先兆。福康安於此時轉不必過於焦急，輕易涉險也。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10018C7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（天681，上諭，接收者：福康安，發出：1787/10/07；《戰略quotation.xlsx》，row 58）</w:t>
      </w:r>
    </w:p>
    <w:p w14:paraId="267607C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915E5C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這句話與9月12日「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更有何相度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」形成鮮明對比。9月12日，乾隆把等待視為猶豫；10月7日，他卻把「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稍待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」理解為可接受，甚至提醒福康安「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不必過於焦急，輕易涉險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」。原因在於，乾隆此時已知道福康安並非無故拖延，而是受到海峽風候限制。如果在九降風最烈時強行渡海，不但可能折損兵力，也會破壞他倚重的「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兵威壯盛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</w:t>
      </w:r>
    </w:p>
    <w:p w14:paraId="781D579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8B51FB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78E27E9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一、天688 顯示乾隆態度再次改變</w:t>
      </w:r>
    </w:p>
    <w:p w14:paraId="239E089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0BC2E6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1787年10月14日，乾隆在天688中對福康安的指示已明顯不同於9月中旬的急迫語氣。9月12日至14日，乾隆曾批評福康安「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」，並要求他「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不必等候川、黔等省兵到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」，立即前抵鹿港、直抵諸羅；但到10月14日，乾隆已經接受：臺灣戰場變化太快，福康安又因風阻滯，不能拘泥於先前固定命令，而應根據實際軍情選擇進兵路線。</w:t>
      </w:r>
    </w:p>
    <w:p w14:paraId="4E4CB29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F6CBCF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關鍵引文是：</w:t>
      </w:r>
    </w:p>
    <w:p w14:paraId="3999970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44314B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福康安不必拘泥遵旨，惟當審度機宜，於何路進兵可以決機制勝，牽掣賊勢，即由何路前進，以期所向克捷。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C7FC83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（天688，上諭，接收者：福康安，發出：1787/10/14；《戰略quotation.xlsx》，row 64）</w:t>
      </w:r>
    </w:p>
    <w:p w14:paraId="3D31B8B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788BF5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這句話的重點是「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不必拘泥遵旨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」與「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審度機宜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」。這已經不是單純命福康安先救諸羅，也不是命他一定直攻大里杙，而是把具體作戰路線的判斷權交給福康安。</w:t>
      </w:r>
    </w:p>
    <w:p w14:paraId="14214B8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C5BCC4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8B926F2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三、這說明乾隆的判斷會因新資訊而改變</w:t>
      </w:r>
    </w:p>
    <w:p w14:paraId="0217F99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CCFE4D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這一點很適合你的主題。乾隆不是一直固執地催促，也不是單純前後矛盾；他的態度會隨新資訊改變。當他只看到福康安奏稱「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相度情形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」時，他認為這是遲疑，所以批評「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更有何相度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」。但當他知道福康安已經登舟候風，而且風暴確實使渡海危險時，他便接受「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稍待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」，甚至主動提醒不要「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輕易涉險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</w:t>
      </w:r>
    </w:p>
    <w:p w14:paraId="7E8BAA2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F0CAAC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也就是說，乾隆的中央控制並不是單向命令，而是依賴奏報修正判斷。問題在於，這些修正本身也有延遲：乾隆要等到10月7日左右才理解福康安渡海受阻的實況，而在此之前，他已經多次催促福康安速赴鹿港。</w:t>
      </w:r>
    </w:p>
    <w:p w14:paraId="3401AA0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EE4BEC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kern w:val="0"/>
          <w:sz w:val="22"/>
          <w:szCs w:val="22"/>
          <w14:ligatures w14:val="none"/>
        </w:rPr>
      </w:pPr>
      <w:r w:rsidRPr="00B75244">
        <w:rPr>
          <w:rFonts w:ascii="PMingLiU" w:eastAsia="PMingLiU" w:hAnsi="PMingLiU" w:cs="Times New Roman"/>
          <w:sz w:val="22"/>
          <w:szCs w:val="22"/>
        </w:rPr>
        <w:br w:type="page"/>
      </w:r>
    </w:p>
    <w:p w14:paraId="6878029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F08C92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最終結果：福康安抵臺後，選擇「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6F18C22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3DCC00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福康安最終抵達臺灣後，並沒有直接執行乾隆9月19日一度提出的「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直搗大里杙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」方案，而是在實地查訪後，明確選擇先救諸羅。這一點非常重要，因為它證明：福康安在渡臺前一直保留「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或救諸羅、或攻大里杙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」的彈性，並不是猶豫不決；等他真正到達鹿港、掌握前線實況後，他判斷諸羅情勢最急，必須先解圍，再談攻大里杙。</w:t>
      </w:r>
    </w:p>
    <w:p w14:paraId="66BFF4C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D1D87FF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一、福康安抵鹿港後，先實地查訪，而不是直接照舊命令行動</w:t>
      </w:r>
    </w:p>
    <w:p w14:paraId="20F7337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67DBFA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福康安在奏摺開頭明確說，他到達鹿港軍營後，並不是立即盲目前進，而是連日查訪賊情、籌劃道路、調整營盤，以確保後路穩固：</w:t>
      </w:r>
    </w:p>
    <w:p w14:paraId="612F6E8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3B0BFC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臣等到鹿港軍營後，曾將酌擬進兵緣由，恭摺奏蒙聖鑒在案。連日以來，確訪賊人虛實情形，通盤籌劃，酌定進兵道路。並查看各處舊駐營盤，酌量移改，以固後路。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5EB9599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（台1050／台1137，福康安等，奏摺，發出：1787/11/05；硃批：1787/11/23）</w:t>
      </w:r>
    </w:p>
    <w:p w14:paraId="07AE766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B004B7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這說明福康安抵臺後的決策，是建立在實地查訪與軍事部署之上。這正好呼應乾隆10月4日、10月14日後逐漸接受的原則：福康安應「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酌量機宜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」、「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審度機宜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」，而不是拘泥於京師先前某一道固定命令。</w:t>
      </w:r>
    </w:p>
    <w:p w14:paraId="655CFBF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B3AE861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二、八卦山偵察：先確認大里杙方向形勢</w:t>
      </w:r>
    </w:p>
    <w:p w14:paraId="5DF1AD2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B8D6C5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福康安抵臺後，並沒有忽略大里杙。他先派海蘭察與巴圖魯侍衛前往八卦山一帶偵察，因為八卦山在彰化縣城以西，距大里杙三十餘里，是前往林爽文賊巢的必經之地：</w:t>
      </w:r>
    </w:p>
    <w:p w14:paraId="1B81388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761F8A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查得八卦山在彰化縣城之西，地勢較高，距大里杙三十餘里，為前往賊巢必經之地。賊匪在該處設卡，出沒不常。此次派舒亮進逼賊巢，必須偵探明白，方可悉其形勢。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148D945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（台1050／台1137，福康安等，奏摺，發出：1787/11/05；硃批：1787/11/23）</w:t>
      </w:r>
    </w:p>
    <w:p w14:paraId="168157E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B16018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這段很重要。它顯示福康安並不是完全放棄大里杙，而是把大里杙作為後續攻擊目標來預先偵察。他同時派出舒亮方向準備進逼賊巢，說明他的戰略其實是「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先救諸羅，同時布置攻大里杙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」，而不是只守諸羅。</w:t>
      </w:r>
    </w:p>
    <w:p w14:paraId="16454BE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B7D5E57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三、八卦山小勝振奮士氣，但仍未改變福康安的判斷</w:t>
      </w:r>
    </w:p>
    <w:p w14:paraId="13991AC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3A42E3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海蘭察等二十餘名巴圖魯侍衛在八卦山擊退賊匪，福康安特別將此與前期官兵「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株守營中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」作對比：</w:t>
      </w:r>
    </w:p>
    <w:p w14:paraId="7C8DAE1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25DD9A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查從前官兵惟知株守營中，遇賊匪前來攻擾，間有斬獲，並未能徑到賊莊殲擒匪眾。此次巴圖魯等僅止二十餘人，即能直抵賊人設卡之處，截殺得勝，擒拿活賊，居民人等無不稱異，士氣人心頗為振奮。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4574391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（台1050／台1137，福康安等，奏摺，發出：1787/11/05；硃批：1787/11/23）</w:t>
      </w:r>
    </w:p>
    <w:p w14:paraId="16BEAAC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BAB61F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乾隆在此處硃批「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可嘉之至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」、「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好吉兆，好機會，勉為，速報捷音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」，說明他也認為福康安到臺後的初步行動已經改變士氣。不過，八卦山勝利雖然靠近大里杙方向，福康安仍沒有因此立即直攻大里杙，因為他接下來掌握到的賊情顯示，諸羅仍然最急。</w:t>
      </w:r>
    </w:p>
    <w:p w14:paraId="68D97B3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A5817C9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四、關鍵判斷：賊匪大半聚集諸羅，諸羅請援急迫</w:t>
      </w:r>
    </w:p>
    <w:p w14:paraId="2095661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E79712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福康安明確說，當時賊匪「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大半聚集諸羅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」，並且鹽水港等處仍受四面攻擾，恆瑞、普吉保與柴大紀方面的請援都非常急迫：</w:t>
      </w:r>
    </w:p>
    <w:p w14:paraId="33F7540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25FE02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至賊匪現在情形，大半聚集諸羅。自鹿仔草、樹林頭收復後，賊匪仍於鹽水港等處四面攻擾，業經屢次飛催恆瑞、普吉保迅速前進，並遣妥人密赴諸羅城中，咨會柴大紀，令其竭力守此數日，以待援兵。該三贊亦屢有咨文，請援情形實為急迫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2327B7F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（台1050／台1137，福康安等，奏摺，發出：1787/11/05；硃批：1787/11/23）</w:t>
      </w:r>
    </w:p>
    <w:p w14:paraId="45C9A9F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4895E4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乾隆在「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令其竭力守此數日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」旁批「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好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」，在「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請援情形實為急迫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」旁批「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可憫之至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」。這顯示乾隆收到福康安實地奏報後，也承認諸羅方面確實危急。這與9月19日他一度根據「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道路已通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」而轉向大里杙形成對照：真正到福康安抵臺實察時，前線情勢仍指向「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諸羅最急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</w:t>
      </w:r>
    </w:p>
    <w:p w14:paraId="04F216C5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66042A8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五、福康安正式作出判斷：此時自以先救諸羅為是</w:t>
      </w:r>
    </w:p>
    <w:p w14:paraId="45E9FE9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CDA009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福康安最關鍵的一句，是：</w:t>
      </w:r>
    </w:p>
    <w:p w14:paraId="1254763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D4911D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臣等悉心商酌，此時自以先救諸羅為是。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073F80B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（台1050／台1137，福康安等，奏摺，發出：1787/11/05；硃批：1787/11/23）</w:t>
      </w:r>
    </w:p>
    <w:p w14:paraId="2A38B04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BCEC96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乾隆在此處直接硃批：</w:t>
      </w:r>
    </w:p>
    <w:p w14:paraId="2710CD0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A958AB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是。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65F8334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（乾隆硃批，台1050／台1137）</w:t>
      </w:r>
    </w:p>
    <w:p w14:paraId="7DD4E51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B66891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這是整個戰略變化的終點。此前乾隆曾在9月7日、9月9日主張先救諸羅；9月19日又因「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諸羅道路已通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」轉向先攻大里杙；10月4日、10月14日逐漸改為授權福康安「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酌量機宜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」。最後，當福康安真正到達前線並實地判斷後，他選擇「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」，乾隆也以硃批「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是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」表示同意。這證明最終戰略不是京師單方面預設，而是福康安前線實察後作出的決定，並得到皇帝追認。</w:t>
      </w:r>
    </w:p>
    <w:p w14:paraId="57A50A7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1908253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六、為何不走西螺、斗六門？因為可能被拖延，不能及時救諸羅</w:t>
      </w:r>
    </w:p>
    <w:p w14:paraId="4FE4A25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134A49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福康安還解釋，雖然可以由西螺、斗六門一帶行走，但該處賊匪屯佔已久，斗六門又是緊要隘口；若賊人拒險死守，清軍攻克需時，便不能按期救援諸羅：</w:t>
      </w:r>
    </w:p>
    <w:p w14:paraId="2B9A3B0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6D721A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所有進兵道路，雖可由西螺、斗六門一帶行走，但該二處賊匪屯佔已久，而斗六門係緊要隘口，若賊人拒險死守，官兵攻克或稍須時日，不能克期赴援諸羅；設有意外之虞，賊勢愈張，收復更難為力。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1633FB8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（台1050／台1137，福康安等，奏摺，發出：1787/11/05；硃批：1787/11/23）</w:t>
      </w:r>
    </w:p>
    <w:p w14:paraId="6344884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72C4A9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乾隆在「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西螺、斗六門一帶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」旁批：</w:t>
      </w:r>
    </w:p>
    <w:p w14:paraId="5936F51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C65A34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此路覺迂繞。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5236143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（乾隆硃批，台1050／台1137）</w:t>
      </w:r>
    </w:p>
    <w:p w14:paraId="7FB3578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E30C68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這說明乾隆也接受福康安的路線判斷：如果目標是快速救諸羅，西螺、斗六門路線太繞，而且可能被賊匪阻截。</w:t>
      </w:r>
    </w:p>
    <w:p w14:paraId="503E159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8CE4FA9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七、選擇元長莊、笨港路線：以最快路徑直達諸羅</w:t>
      </w:r>
    </w:p>
    <w:p w14:paraId="1DD30D7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4B9616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福康安最後選擇元長莊、笨港一帶，理由是道路較近，可以長驅直進，徑達諸羅：</w:t>
      </w:r>
    </w:p>
    <w:p w14:paraId="16DB9DD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242212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查元長莊、笨港一帶，道路較近，臣等即於初六日帶兵由此路長驅直進，將崙仔尾等處賊匪沿途搜剿，可以徑達諸羅。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3DFDF6C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（台1050／台1137，福康安等，奏摺，發出：1787/11/05；硃批：1787/11/23）</w:t>
      </w:r>
    </w:p>
    <w:p w14:paraId="52F04F6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823654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乾隆在此處硃批：</w:t>
      </w:r>
    </w:p>
    <w:p w14:paraId="30F24C5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A67416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竟以此路為是，昨即批諭矣。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4644F52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（乾隆硃批，台1050／台1137）</w:t>
      </w:r>
    </w:p>
    <w:p w14:paraId="5E7E49E9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DE660F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這進一步證明，乾隆最後也認同福康安選擇的救諸羅路線。福康安不是單純選擇「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」作為目標，而是具體比較路線後，選擇最能快速抵達諸羅的進兵道路。</w:t>
      </w:r>
    </w:p>
    <w:p w14:paraId="7A21A33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7804302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八、救諸羅不是放棄大里杙，而是為後續攻大里杙創造條件</w:t>
      </w:r>
    </w:p>
    <w:p w14:paraId="0E979A7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90E8380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福康安接著說，等諸羅圍解後，各路會合，清軍便可據有勝勢，或南或北都可進攻，斗六門等賊匪也不難殲滅：</w:t>
      </w:r>
    </w:p>
    <w:p w14:paraId="6CD7BA6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B164F9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諸羅圍解後，各路會合，我兵已據勝勢，或南或北，所向無前，如斗六門等處屯聚之賊匪，不難立時殲滅。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11F835C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（台1050／台1137，福康安等，奏摺，發出：1787/11/05；硃批：1787/11/23）</w:t>
      </w:r>
    </w:p>
    <w:p w14:paraId="7A34495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2EF83D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這說明福康安選擇先救諸羅，並不是放棄攻大里杙，而是認為解圍後清軍會合，戰場主動權才會轉向清軍。這正好回到9月7日、9月9日乾隆最初的邏輯：先諸羅，再大里杙。</w:t>
      </w:r>
    </w:p>
    <w:p w14:paraId="79A1060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171F6BE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九、同時布置夾攻大里杙，剪其羽翼、堵截逸匪</w:t>
      </w:r>
    </w:p>
    <w:p w14:paraId="7C139E9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7B77F8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福康安在救諸羅的同時，也已經開始布置大里杙方向。他指出，大里杙賊巢堅固，又與水沙連生番勾通，附近漳人村莊多半從逆，是林爽文的重要羽翼：</w:t>
      </w:r>
    </w:p>
    <w:p w14:paraId="75A3A61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226E672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至大里杙賊巢，為彰化所屬，逼近內山，聞賊匪修理城堡溝濠，圍以刺竹，極為堅固。並勾通水沙連生番，以為將來逃竄之計。其賊巢附近地方，自大肚溪以北，大甲溪以南，皆係漳人村莊，半已從逆。如烏日莊、田中央莊、犁頭店、大肚社、水窟頭莊、豬哥莊等處，賊目分路佔據，為大里杙賊巢羽翼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4963581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（台1050／台1137，福康安等，奏摺，發出：1787/11/05；硃批：1787/11/23）</w:t>
      </w:r>
    </w:p>
    <w:p w14:paraId="0337386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87CB82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所以，他一面救諸羅，一面派舒亮與淡水官兵、義民協同，準備南北夾攻大里杙，剪除烏日莊、田中央等賊莊羽翼：</w:t>
      </w:r>
    </w:p>
    <w:p w14:paraId="63B1114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AF187AC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即於舊存兵内撥出一千二百名，義民五千八百名，交舒亮帶領，由烏日莊一路進兵，與淡水官兵訂夾攻賊巢之策。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3EEE9D0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（台1050／台1137，福康安等，奏摺，發出：1787/11/05；硃批：1787/11/23）</w:t>
      </w:r>
    </w:p>
    <w:p w14:paraId="630A598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F1956ED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又說：</w:t>
      </w:r>
    </w:p>
    <w:p w14:paraId="2A28957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1FBE2FB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將現有兵民分為兩隊，一由犁頭店等處前往，一由大肚山等處前往大里杙，請示舒亮，訂期南北夾攻，即不能進克賊巢，亦可將烏日莊、田中央等處賊莊，或剿或撫，剪其羽翼。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673F99B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（台1050／台1137，福康安等，奏摺，發出：1787/11/05；硃批：1787/11/23）</w:t>
      </w:r>
    </w:p>
    <w:p w14:paraId="0DF8D5E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E33B3C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這些安排說明，福康安的戰略其實是雙線：主力先救諸羅，另一路預先牽制和削弱大里杙。這不是保守，而是把救援與攻巢連成一體。</w:t>
      </w:r>
    </w:p>
    <w:p w14:paraId="4084822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681059A" w14:textId="77777777" w:rsidR="009F4847" w:rsidRPr="00B75244" w:rsidRDefault="009F4847" w:rsidP="009F4847">
      <w:pPr>
        <w:spacing w:after="0" w:line="240" w:lineRule="auto"/>
        <w:ind w:left="480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十、總結：福康安最終以實地判斷落實「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先諸羅、後大里杙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</w:t>
      </w:r>
    </w:p>
    <w:p w14:paraId="0EC0C81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4C866A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福康安抵臺後的決定，可以概括為：先實地查訪，確認諸羅最急；選擇元長莊、笨港近路救援諸羅；同時派舒亮與淡水兵民布置大里杙方向，剪除羽翼；待諸羅解圍、各路會合後，再轉入攻巢與追剿。</w:t>
      </w:r>
    </w:p>
    <w:p w14:paraId="6717082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99FD6AA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這正好完成你前面整條線索：</w:t>
      </w:r>
    </w:p>
    <w:p w14:paraId="03FB418E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90E998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9月7日、9月9日：乾隆兩次說先救諸羅、再攻大里杙。</w:t>
      </w:r>
    </w:p>
    <w:p w14:paraId="2025ECE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9月19日：乾隆因誤信／相信諸羅道路已通，暫時轉向先攻大里杙。</w:t>
      </w:r>
    </w:p>
    <w:p w14:paraId="69FE073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9月27日以後：乾隆知道諸羅援兵其實受挫，開始重新承認情勢不確定。</w:t>
      </w:r>
    </w:p>
    <w:p w14:paraId="5168F7F8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10月4日、10月14日：乾隆接受福康安酌量機宜、不必拘泥前旨。</w:t>
      </w:r>
    </w:p>
    <w:p w14:paraId="42FDB724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11月5日：福康安抵臺實察後，明確決定「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此時自以先救諸羅為是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」，乾隆硃批「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是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</w:t>
      </w:r>
    </w:p>
    <w:p w14:paraId="1A67B5F3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7BBE4E6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可直接放入論文的寫法</w:t>
      </w:r>
    </w:p>
    <w:p w14:paraId="1E49192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557DA71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福康安最終抵臺後，並未直接按照乾隆9月19日一度提出的「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直搗大里杙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」方案行動，而是在鹿港軍營實地查訪後，選擇先救諸羅。福康安奏稱，自己到鹿港後「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確訪賊人虛實情形，通盤籌劃，酌定進兵道路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」，並查看舊駐營盤，酌量移改，以固後路（台1050／台1137，福康安等，發出：1787/11/05；硃批：1787/11/23）。他雖派海蘭察等前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lastRenderedPageBreak/>
        <w:t>往八卦山偵察，掌握前往大里杙必經之地的形勢，但實際查訪後發現「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賊匪現在情形，大半聚集諸羅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」，鹽水港等處仍遭四面攻擾，恆瑞、普吉保與柴大紀請援「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情形實為急迫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」。因此，福康安明確奏稱：「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臣等悉心商酌，此時自以先救諸羅為是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」，乾隆亦硃批「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是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</w:t>
      </w:r>
    </w:p>
    <w:p w14:paraId="46640DFF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779CD87" w14:textId="77777777" w:rsidR="009F4847" w:rsidRPr="00B75244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B75244">
        <w:rPr>
          <w:rFonts w:ascii="PMingLiU" w:eastAsia="PMingLiU" w:hAnsi="PMingLiU" w:cs="Times New Roman" w:hint="eastAsia"/>
          <w:sz w:val="22"/>
          <w:szCs w:val="22"/>
        </w:rPr>
        <w:t>福康安選擇先救諸羅，並非放棄攻大里杙，而是認為若先走西螺、斗六門一帶，可能因賊匪拒險死守而耽誤救援諸羅；故他改由元長莊、笨港一帶近路長驅直進，以期徑達諸羅。福康安說：「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查元長莊、笨港一帶，道路較近，臣等即於初六日帶兵由此路長驅直進，將崙仔尾等處賊匪沿途搜剿，可以徑達諸羅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」，乾隆亦硃批「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竟以此路為是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」。同時，福康安又布置舒亮、徐鼎士、徐夢麟等由烏日莊、犁頭店、大肚山等方向牽制大里杙，剪除其羽翼，並曉諭內山生番堵截逸匪。由此可見，福康安最終採取的不是單純守城救援，而是以「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先救諸羅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」打通中路、集中清軍勝勢，再以分路牽制和後續夾攻推向大里杙。這一決策正是他抵臺後根據實地情勢所作出的相機判斷，也說明乾隆後來授權福康安「</w:t>
      </w:r>
      <w:r w:rsidRPr="00C62AE9">
        <w:rPr>
          <w:rFonts w:ascii="BiauKaiHK Regular" w:eastAsia="BiauKaiHK Regular" w:hAnsi="BiauKaiHK Regular" w:cs="Times New Roman" w:hint="eastAsia"/>
          <w:color w:val="FF0000"/>
          <w:sz w:val="22"/>
          <w:szCs w:val="22"/>
        </w:rPr>
        <w:t>審度機宜</w:t>
      </w:r>
      <w:r w:rsidRPr="00B75244">
        <w:rPr>
          <w:rFonts w:ascii="PMingLiU" w:eastAsia="PMingLiU" w:hAnsi="PMingLiU" w:cs="Times New Roman" w:hint="eastAsia"/>
          <w:sz w:val="22"/>
          <w:szCs w:val="22"/>
        </w:rPr>
        <w:t>」具有實際必要性。</w:t>
      </w:r>
    </w:p>
    <w:p w14:paraId="151325C3" w14:textId="225146EC" w:rsidR="009F4847" w:rsidRPr="009F4847" w:rsidRDefault="009F4847" w:rsidP="009F4847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A9C65EF" w14:textId="77777777" w:rsidR="009F4847" w:rsidRPr="00B75244" w:rsidRDefault="009F4847" w:rsidP="009F4847">
      <w:pPr>
        <w:pStyle w:val="Heading6"/>
        <w:spacing w:line="240" w:lineRule="auto"/>
        <w:rPr>
          <w:rFonts w:ascii="PMingLiU" w:eastAsia="PMingLiU" w:hAnsi="PMingLiU" w:cs="Times New Roman"/>
          <w:szCs w:val="22"/>
        </w:rPr>
      </w:pPr>
    </w:p>
    <w:p w14:paraId="54DD61CB" w14:textId="3701398D" w:rsidR="00DE33B0" w:rsidRPr="009F4847" w:rsidRDefault="00DE33B0" w:rsidP="009F4847"/>
    <w:sectPr w:rsidR="00DE33B0" w:rsidRPr="009F4847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22"/>
    <w:rsid w:val="000753DE"/>
    <w:rsid w:val="000D1AD9"/>
    <w:rsid w:val="001B3A22"/>
    <w:rsid w:val="001E4FBD"/>
    <w:rsid w:val="00247536"/>
    <w:rsid w:val="003B742E"/>
    <w:rsid w:val="004770E6"/>
    <w:rsid w:val="004D16CC"/>
    <w:rsid w:val="004E2153"/>
    <w:rsid w:val="007D2986"/>
    <w:rsid w:val="00983A42"/>
    <w:rsid w:val="009F4847"/>
    <w:rsid w:val="00B51D8D"/>
    <w:rsid w:val="00B56244"/>
    <w:rsid w:val="00B75244"/>
    <w:rsid w:val="00B83FDB"/>
    <w:rsid w:val="00D164E5"/>
    <w:rsid w:val="00DD4A03"/>
    <w:rsid w:val="00DE33B0"/>
    <w:rsid w:val="00DF0E56"/>
    <w:rsid w:val="00E22782"/>
    <w:rsid w:val="00E37EB2"/>
    <w:rsid w:val="00EE3772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572E9"/>
  <w15:chartTrackingRefBased/>
  <w15:docId w15:val="{16E62227-3949-EF4F-8A73-1E3FEF93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847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E3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E3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E3772"/>
  </w:style>
  <w:style w:type="paragraph" w:customStyle="1" w:styleId="p3">
    <w:name w:val="p3"/>
    <w:basedOn w:val="Normal"/>
    <w:rsid w:val="00EE3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14</TotalTime>
  <Pages>26</Pages>
  <Words>13295</Words>
  <Characters>13562</Characters>
  <Application>Microsoft Office Word</Application>
  <DocSecurity>0</DocSecurity>
  <Lines>502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3</cp:revision>
  <dcterms:created xsi:type="dcterms:W3CDTF">2026-04-29T13:33:00Z</dcterms:created>
  <dcterms:modified xsi:type="dcterms:W3CDTF">2026-04-30T09:07:00Z</dcterms:modified>
</cp:coreProperties>
</file>